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68241A" w14:textId="61C10393" w:rsidR="00F7435C" w:rsidRPr="00137FD5" w:rsidRDefault="00F7435C" w:rsidP="00F7435C">
      <w:pPr>
        <w:jc w:val="center"/>
        <w:rPr>
          <w:b/>
          <w:bCs/>
        </w:rPr>
      </w:pPr>
      <w:r w:rsidRPr="00137FD5">
        <w:rPr>
          <w:rFonts w:hint="eastAsia"/>
          <w:b/>
          <w:bCs/>
        </w:rPr>
        <w:t>生成ＡＩおしゃべりアプリは子どもにとって</w:t>
      </w:r>
      <w:r w:rsidR="007D3190" w:rsidRPr="00137FD5">
        <w:rPr>
          <w:rFonts w:hint="eastAsia"/>
          <w:b/>
          <w:bCs/>
        </w:rPr>
        <w:t>毒</w:t>
      </w:r>
      <w:r w:rsidRPr="00137FD5">
        <w:rPr>
          <w:rFonts w:hint="eastAsia"/>
          <w:b/>
          <w:bCs/>
        </w:rPr>
        <w:t>か</w:t>
      </w:r>
      <w:r w:rsidR="007D3190" w:rsidRPr="00137FD5">
        <w:rPr>
          <w:rFonts w:hint="eastAsia"/>
          <w:b/>
          <w:bCs/>
        </w:rPr>
        <w:t>薬</w:t>
      </w:r>
      <w:r w:rsidRPr="00137FD5">
        <w:rPr>
          <w:rFonts w:hint="eastAsia"/>
          <w:b/>
          <w:bCs/>
        </w:rPr>
        <w:t>か</w:t>
      </w:r>
    </w:p>
    <w:p w14:paraId="3A3DEBDD" w14:textId="77777777" w:rsidR="00137FD5" w:rsidRDefault="00137FD5" w:rsidP="00124824">
      <w:pPr>
        <w:jc w:val="both"/>
      </w:pPr>
    </w:p>
    <w:p w14:paraId="748E3EC5" w14:textId="2DA29297" w:rsidR="00F67F4E" w:rsidRDefault="00F55DBD" w:rsidP="00035EF4">
      <w:pPr>
        <w:ind w:firstLineChars="100" w:firstLine="240"/>
        <w:jc w:val="both"/>
      </w:pPr>
      <w:r>
        <w:rPr>
          <w:rFonts w:hint="eastAsia"/>
        </w:rPr>
        <w:t>『</w:t>
      </w:r>
      <w:r w:rsidR="009E75EC">
        <w:rPr>
          <w:rFonts w:hint="eastAsia"/>
        </w:rPr>
        <w:t>一冊の本</w:t>
      </w:r>
      <w:r>
        <w:rPr>
          <w:rFonts w:hint="eastAsia"/>
        </w:rPr>
        <w:t>』</w:t>
      </w:r>
      <w:r w:rsidR="009E75EC">
        <w:rPr>
          <w:rFonts w:hint="eastAsia"/>
        </w:rPr>
        <w:t>７月号にて、「生成</w:t>
      </w:r>
      <w:r w:rsidR="009E75EC">
        <w:rPr>
          <w:rFonts w:hint="eastAsia"/>
        </w:rPr>
        <w:t>AI</w:t>
      </w:r>
      <w:r w:rsidR="00C81DED">
        <w:rPr>
          <w:rFonts w:hint="eastAsia"/>
        </w:rPr>
        <w:t>が言語習得に与え得る</w:t>
      </w:r>
      <w:r w:rsidR="009E75EC">
        <w:rPr>
          <w:rFonts w:hint="eastAsia"/>
        </w:rPr>
        <w:t>悪影響について」という記事を寄稿しました。その記事では</w:t>
      </w:r>
      <w:r w:rsidR="007A6A23">
        <w:rPr>
          <w:rFonts w:hint="eastAsia"/>
        </w:rPr>
        <w:t>、</w:t>
      </w:r>
      <w:r w:rsidR="008D4DBD">
        <w:rPr>
          <w:rFonts w:hint="eastAsia"/>
        </w:rPr>
        <w:t>生成ＡＩ</w:t>
      </w:r>
      <w:r w:rsidR="0053009D">
        <w:rPr>
          <w:rFonts w:hint="eastAsia"/>
        </w:rPr>
        <w:t>を</w:t>
      </w:r>
      <w:r w:rsidR="00F67F4E">
        <w:rPr>
          <w:rFonts w:hint="eastAsia"/>
        </w:rPr>
        <w:t>搭載</w:t>
      </w:r>
      <w:r w:rsidR="0053009D">
        <w:rPr>
          <w:rFonts w:hint="eastAsia"/>
        </w:rPr>
        <w:t>したおしゃべり</w:t>
      </w:r>
      <w:r w:rsidR="00F67F4E">
        <w:rPr>
          <w:rFonts w:hint="eastAsia"/>
        </w:rPr>
        <w:t>アプリが子どもの言語獲得に悪影響を与え</w:t>
      </w:r>
      <w:r w:rsidR="001F176A">
        <w:rPr>
          <w:rFonts w:hint="eastAsia"/>
        </w:rPr>
        <w:t>得</w:t>
      </w:r>
      <w:r w:rsidR="00F67F4E">
        <w:rPr>
          <w:rFonts w:hint="eastAsia"/>
        </w:rPr>
        <w:t>る可能性について</w:t>
      </w:r>
      <w:r w:rsidR="00B12AF1">
        <w:rPr>
          <w:rFonts w:hint="eastAsia"/>
        </w:rPr>
        <w:t>、私</w:t>
      </w:r>
      <w:r w:rsidR="007D3190">
        <w:rPr>
          <w:rFonts w:hint="eastAsia"/>
        </w:rPr>
        <w:t>なり</w:t>
      </w:r>
      <w:r w:rsidR="00B12AF1">
        <w:rPr>
          <w:rFonts w:hint="eastAsia"/>
        </w:rPr>
        <w:t>考えを</w:t>
      </w:r>
      <w:r w:rsidR="007D3190">
        <w:rPr>
          <w:rFonts w:hint="eastAsia"/>
        </w:rPr>
        <w:t>総論的に</w:t>
      </w:r>
      <w:r w:rsidR="000E49F7">
        <w:rPr>
          <w:rFonts w:hint="eastAsia"/>
        </w:rPr>
        <w:t>論じて</w:t>
      </w:r>
      <w:r w:rsidR="00B12AF1">
        <w:rPr>
          <w:rFonts w:hint="eastAsia"/>
        </w:rPr>
        <w:t>います</w:t>
      </w:r>
      <w:r w:rsidR="00F67F4E">
        <w:rPr>
          <w:rFonts w:hint="eastAsia"/>
        </w:rPr>
        <w:t>。</w:t>
      </w:r>
      <w:r w:rsidR="00E2457C">
        <w:rPr>
          <w:rFonts w:hint="eastAsia"/>
        </w:rPr>
        <w:t>今回</w:t>
      </w:r>
      <w:r>
        <w:rPr>
          <w:rFonts w:hint="eastAsia"/>
        </w:rPr>
        <w:t>の</w:t>
      </w:r>
      <w:r w:rsidR="00F67F4E">
        <w:rPr>
          <w:rFonts w:hint="eastAsia"/>
        </w:rPr>
        <w:t>記事では、</w:t>
      </w:r>
      <w:r w:rsidR="00E2457C">
        <w:rPr>
          <w:rFonts w:hint="eastAsia"/>
        </w:rPr>
        <w:t>前述</w:t>
      </w:r>
      <w:r w:rsidR="007A6A23">
        <w:rPr>
          <w:rFonts w:hint="eastAsia"/>
        </w:rPr>
        <w:t>の</w:t>
      </w:r>
      <w:r w:rsidR="00E2457C">
        <w:rPr>
          <w:rFonts w:hint="eastAsia"/>
        </w:rPr>
        <w:t>記事</w:t>
      </w:r>
      <w:r w:rsidR="00F67F4E">
        <w:rPr>
          <w:rFonts w:hint="eastAsia"/>
        </w:rPr>
        <w:t>の論点をまとめ、新たな考慮すべき</w:t>
      </w:r>
      <w:r w:rsidR="00D34164">
        <w:rPr>
          <w:rFonts w:hint="eastAsia"/>
        </w:rPr>
        <w:t>リスク</w:t>
      </w:r>
      <w:r w:rsidR="00444387">
        <w:rPr>
          <w:rFonts w:hint="eastAsia"/>
        </w:rPr>
        <w:t>や</w:t>
      </w:r>
      <w:r w:rsidR="00F67F4E">
        <w:rPr>
          <w:rFonts w:hint="eastAsia"/>
        </w:rPr>
        <w:t>私以外の言語学者の意見</w:t>
      </w:r>
      <w:r w:rsidR="00096A67">
        <w:rPr>
          <w:rFonts w:hint="eastAsia"/>
        </w:rPr>
        <w:t>を</w:t>
      </w:r>
      <w:r w:rsidR="00F67F4E">
        <w:rPr>
          <w:rFonts w:hint="eastAsia"/>
        </w:rPr>
        <w:t>紹介し</w:t>
      </w:r>
      <w:r w:rsidR="00444387">
        <w:rPr>
          <w:rFonts w:hint="eastAsia"/>
        </w:rPr>
        <w:t>、</w:t>
      </w:r>
      <w:r w:rsidR="00BE36EF">
        <w:rPr>
          <w:rFonts w:hint="eastAsia"/>
        </w:rPr>
        <w:t>最後に、</w:t>
      </w:r>
      <w:r w:rsidR="00444387">
        <w:rPr>
          <w:rFonts w:hint="eastAsia"/>
        </w:rPr>
        <w:t>使用</w:t>
      </w:r>
      <w:r w:rsidR="00917BAE">
        <w:rPr>
          <w:rFonts w:hint="eastAsia"/>
        </w:rPr>
        <w:t>するのであれば最低限留意すべき</w:t>
      </w:r>
      <w:r w:rsidR="00444387">
        <w:rPr>
          <w:rFonts w:hint="eastAsia"/>
        </w:rPr>
        <w:t>ガイドラインを提言</w:t>
      </w:r>
      <w:r w:rsidR="00473BC5">
        <w:rPr>
          <w:rFonts w:hint="eastAsia"/>
        </w:rPr>
        <w:t>いた</w:t>
      </w:r>
      <w:r w:rsidR="00444387">
        <w:rPr>
          <w:rFonts w:hint="eastAsia"/>
        </w:rPr>
        <w:t>します</w:t>
      </w:r>
      <w:r w:rsidR="00F67F4E">
        <w:rPr>
          <w:rFonts w:hint="eastAsia"/>
        </w:rPr>
        <w:t>。</w:t>
      </w:r>
      <w:r w:rsidR="00E2457C">
        <w:rPr>
          <w:rFonts w:hint="eastAsia"/>
        </w:rPr>
        <w:t>また、前述</w:t>
      </w:r>
      <w:r w:rsidR="007A6A23">
        <w:rPr>
          <w:rFonts w:hint="eastAsia"/>
        </w:rPr>
        <w:t>の</w:t>
      </w:r>
      <w:r w:rsidR="00E2457C">
        <w:rPr>
          <w:rFonts w:hint="eastAsia"/>
        </w:rPr>
        <w:t>記事では「子ども」の定義について不明確でいましたが、今回の議論を通して、</w:t>
      </w:r>
      <w:r w:rsidR="005E07B5">
        <w:rPr>
          <w:rFonts w:hint="eastAsia"/>
        </w:rPr>
        <w:t>「</w:t>
      </w:r>
      <w:r w:rsidR="00E2457C">
        <w:rPr>
          <w:rFonts w:hint="eastAsia"/>
        </w:rPr>
        <w:t>私が問題としているのは、どの年齢帯か</w:t>
      </w:r>
      <w:r w:rsidR="005E07B5">
        <w:rPr>
          <w:rFonts w:hint="eastAsia"/>
        </w:rPr>
        <w:t>」</w:t>
      </w:r>
      <w:r w:rsidR="00E616F7">
        <w:rPr>
          <w:rFonts w:hint="eastAsia"/>
        </w:rPr>
        <w:t>について</w:t>
      </w:r>
      <w:r w:rsidR="00E2457C">
        <w:rPr>
          <w:rFonts w:hint="eastAsia"/>
        </w:rPr>
        <w:t>も明らかにしていきたいと思います。結論を先取りして言えば、「少なくとも未就学児には与えない方が</w:t>
      </w:r>
      <w:r w:rsidR="00B032E1">
        <w:rPr>
          <w:rFonts w:hint="eastAsia"/>
        </w:rPr>
        <w:t>よい</w:t>
      </w:r>
      <w:r w:rsidR="00E2457C">
        <w:rPr>
          <w:rFonts w:hint="eastAsia"/>
        </w:rPr>
        <w:t>。そして年齢が</w:t>
      </w:r>
      <w:r w:rsidR="00F9208B">
        <w:rPr>
          <w:rFonts w:hint="eastAsia"/>
        </w:rPr>
        <w:t>低ければ低い</w:t>
      </w:r>
      <w:r w:rsidR="00E2457C">
        <w:rPr>
          <w:rFonts w:hint="eastAsia"/>
        </w:rPr>
        <w:t>ほど、懸念される影響は大きい」となります。</w:t>
      </w:r>
    </w:p>
    <w:p w14:paraId="100B0255" w14:textId="77777777" w:rsidR="00F67F4E" w:rsidRDefault="00F67F4E" w:rsidP="00124824">
      <w:pPr>
        <w:jc w:val="both"/>
      </w:pPr>
    </w:p>
    <w:p w14:paraId="1165269D" w14:textId="77777777" w:rsidR="00F67F4E" w:rsidRDefault="00AF5956" w:rsidP="00035EF4">
      <w:pPr>
        <w:ind w:firstLineChars="100" w:firstLine="240"/>
        <w:jc w:val="both"/>
      </w:pPr>
      <w:r>
        <w:rPr>
          <w:rFonts w:hint="eastAsia"/>
        </w:rPr>
        <w:t>では、</w:t>
      </w:r>
      <w:r w:rsidR="00F67F4E">
        <w:rPr>
          <w:rFonts w:hint="eastAsia"/>
        </w:rPr>
        <w:t>まずおさらい</w:t>
      </w:r>
      <w:r w:rsidR="00EF693D">
        <w:rPr>
          <w:rFonts w:hint="eastAsia"/>
        </w:rPr>
        <w:t>です</w:t>
      </w:r>
      <w:r w:rsidR="00F67F4E">
        <w:rPr>
          <w:rFonts w:hint="eastAsia"/>
        </w:rPr>
        <w:t>が、</w:t>
      </w:r>
      <w:r w:rsidR="00F67F4E">
        <w:t>ChatGPT</w:t>
      </w:r>
      <w:r w:rsidR="00F67F4E">
        <w:rPr>
          <w:rFonts w:hint="eastAsia"/>
        </w:rPr>
        <w:t>を代表</w:t>
      </w:r>
      <w:r w:rsidR="00B3585F">
        <w:rPr>
          <w:rFonts w:hint="eastAsia"/>
        </w:rPr>
        <w:t>と</w:t>
      </w:r>
      <w:r w:rsidR="00F67F4E">
        <w:rPr>
          <w:rFonts w:hint="eastAsia"/>
        </w:rPr>
        <w:t>する</w:t>
      </w:r>
      <w:r w:rsidR="008C66E9">
        <w:rPr>
          <w:rFonts w:hint="eastAsia"/>
        </w:rPr>
        <w:t>文章生成を目的とした</w:t>
      </w:r>
      <w:r w:rsidR="00F67F4E">
        <w:rPr>
          <w:rFonts w:hint="eastAsia"/>
        </w:rPr>
        <w:t>生成ＡＩは</w:t>
      </w:r>
      <w:r w:rsidR="009800C9">
        <w:rPr>
          <w:rFonts w:hint="eastAsia"/>
        </w:rPr>
        <w:t>、</w:t>
      </w:r>
      <w:r w:rsidR="00F67F4E">
        <w:rPr>
          <w:rFonts w:hint="eastAsia"/>
        </w:rPr>
        <w:t>膨大な学習データをもとに、</w:t>
      </w:r>
      <w:r w:rsidR="008C66E9">
        <w:rPr>
          <w:rFonts w:hint="eastAsia"/>
        </w:rPr>
        <w:t>「こういった単語の列があったら、その次</w:t>
      </w:r>
      <w:r w:rsidR="0076006D">
        <w:rPr>
          <w:rFonts w:hint="eastAsia"/>
        </w:rPr>
        <w:t>に</w:t>
      </w:r>
      <w:r w:rsidR="008C66E9">
        <w:rPr>
          <w:rFonts w:hint="eastAsia"/>
        </w:rPr>
        <w:t>どのような単語が現れるか」という課題の解き方を事前学習し</w:t>
      </w:r>
      <w:r w:rsidR="00886682">
        <w:rPr>
          <w:rFonts w:hint="eastAsia"/>
        </w:rPr>
        <w:t>た大規模言語モデルを基盤とし</w:t>
      </w:r>
      <w:r w:rsidR="008C66E9">
        <w:rPr>
          <w:rFonts w:hint="eastAsia"/>
        </w:rPr>
        <w:t>ます</w:t>
      </w:r>
      <w:r w:rsidR="00F67F4E">
        <w:rPr>
          <w:rFonts w:hint="eastAsia"/>
        </w:rPr>
        <w:t>。この仕組みを</w:t>
      </w:r>
      <w:r w:rsidR="00D52A2B">
        <w:rPr>
          <w:rFonts w:hint="eastAsia"/>
        </w:rPr>
        <w:t>基</w:t>
      </w:r>
      <w:r w:rsidR="00F67F4E">
        <w:rPr>
          <w:rFonts w:hint="eastAsia"/>
        </w:rPr>
        <w:t>に、あたかも人間と</w:t>
      </w:r>
      <w:r w:rsidR="00096A67">
        <w:rPr>
          <w:rFonts w:hint="eastAsia"/>
        </w:rPr>
        <w:t>話</w:t>
      </w:r>
      <w:r w:rsidR="00F67F4E">
        <w:rPr>
          <w:rFonts w:hint="eastAsia"/>
        </w:rPr>
        <w:t>しているかのような</w:t>
      </w:r>
      <w:r w:rsidR="000B03D6">
        <w:rPr>
          <w:rFonts w:hint="eastAsia"/>
        </w:rPr>
        <w:t>システム</w:t>
      </w:r>
      <w:r w:rsidR="00F67F4E">
        <w:rPr>
          <w:rFonts w:hint="eastAsia"/>
        </w:rPr>
        <w:t>が開発され、それが子ども</w:t>
      </w:r>
      <w:r>
        <w:rPr>
          <w:rFonts w:hint="eastAsia"/>
        </w:rPr>
        <w:t>——とある具体的な事例では</w:t>
      </w:r>
      <w:r w:rsidR="005E07B5">
        <w:rPr>
          <w:rFonts w:hint="eastAsia"/>
        </w:rPr>
        <w:t>年少</w:t>
      </w:r>
      <w:r>
        <w:rPr>
          <w:rFonts w:hint="eastAsia"/>
        </w:rPr>
        <w:t>児</w:t>
      </w:r>
      <w:r w:rsidR="005E07B5">
        <w:rPr>
          <w:rFonts w:hint="eastAsia"/>
        </w:rPr>
        <w:t>、つまり三歳児</w:t>
      </w:r>
      <w:r>
        <w:rPr>
          <w:rFonts w:hint="eastAsia"/>
        </w:rPr>
        <w:t>——</w:t>
      </w:r>
      <w:r w:rsidR="00F67F4E">
        <w:rPr>
          <w:rFonts w:hint="eastAsia"/>
        </w:rPr>
        <w:t>に与えられようとして</w:t>
      </w:r>
      <w:r w:rsidR="000B43AF">
        <w:rPr>
          <w:rFonts w:hint="eastAsia"/>
        </w:rPr>
        <w:t>い</w:t>
      </w:r>
      <w:r w:rsidR="00BE36EF">
        <w:rPr>
          <w:rFonts w:hint="eastAsia"/>
        </w:rPr>
        <w:t>ま</w:t>
      </w:r>
      <w:r w:rsidR="00195888">
        <w:rPr>
          <w:rFonts w:hint="eastAsia"/>
        </w:rPr>
        <w:t>す</w:t>
      </w:r>
      <w:r w:rsidR="00F67F4E">
        <w:rPr>
          <w:rFonts w:hint="eastAsia"/>
        </w:rPr>
        <w:t>。</w:t>
      </w:r>
      <w:r>
        <w:rPr>
          <w:rFonts w:hint="eastAsia"/>
        </w:rPr>
        <w:t>前述</w:t>
      </w:r>
      <w:r w:rsidR="00F67F4E">
        <w:rPr>
          <w:rFonts w:hint="eastAsia"/>
        </w:rPr>
        <w:t>の記事を執筆後、</w:t>
      </w:r>
      <w:r w:rsidR="0029261B">
        <w:rPr>
          <w:rFonts w:hint="eastAsia"/>
        </w:rPr>
        <w:t>この現状について</w:t>
      </w:r>
      <w:r w:rsidR="00C07B8B">
        <w:rPr>
          <w:rFonts w:hint="eastAsia"/>
        </w:rPr>
        <w:t>一般の方々</w:t>
      </w:r>
      <w:r w:rsidR="00F67F4E">
        <w:rPr>
          <w:rFonts w:hint="eastAsia"/>
        </w:rPr>
        <w:t>と話</w:t>
      </w:r>
      <w:r w:rsidR="0001372D">
        <w:rPr>
          <w:rFonts w:hint="eastAsia"/>
        </w:rPr>
        <w:t>す</w:t>
      </w:r>
      <w:r w:rsidR="00F67F4E">
        <w:rPr>
          <w:rFonts w:hint="eastAsia"/>
        </w:rPr>
        <w:t>機会が</w:t>
      </w:r>
      <w:r w:rsidR="00290A14">
        <w:rPr>
          <w:rFonts w:hint="eastAsia"/>
        </w:rPr>
        <w:t>少なからず</w:t>
      </w:r>
      <w:r w:rsidR="00F67F4E">
        <w:rPr>
          <w:rFonts w:hint="eastAsia"/>
        </w:rPr>
        <w:t>ありました。</w:t>
      </w:r>
    </w:p>
    <w:p w14:paraId="7086FD32" w14:textId="77777777" w:rsidR="00F67F4E" w:rsidRDefault="00F67F4E" w:rsidP="00124824">
      <w:pPr>
        <w:jc w:val="both"/>
      </w:pPr>
    </w:p>
    <w:p w14:paraId="05AC4ECB" w14:textId="10A05B7A" w:rsidR="00DE077D" w:rsidRDefault="00904A7C" w:rsidP="004E125A">
      <w:pPr>
        <w:ind w:firstLineChars="100" w:firstLine="240"/>
        <w:jc w:val="both"/>
      </w:pPr>
      <w:r>
        <w:rPr>
          <w:rFonts w:hint="eastAsia"/>
        </w:rPr>
        <w:t>すると、やはり「結局、生成ＡＩは</w:t>
      </w:r>
      <w:proofErr w:type="gramStart"/>
      <w:r w:rsidR="00CE42B4">
        <w:rPr>
          <w:rFonts w:hint="eastAsia"/>
        </w:rPr>
        <w:t>毒</w:t>
      </w:r>
      <w:r>
        <w:rPr>
          <w:rFonts w:hint="eastAsia"/>
        </w:rPr>
        <w:t>なの</w:t>
      </w:r>
      <w:proofErr w:type="gramEnd"/>
      <w:r w:rsidR="00CE42B4">
        <w:rPr>
          <w:rFonts w:hint="eastAsia"/>
        </w:rPr>
        <w:t>薬</w:t>
      </w:r>
      <w:r>
        <w:rPr>
          <w:rFonts w:hint="eastAsia"/>
        </w:rPr>
        <w:t>なの？」と</w:t>
      </w:r>
      <w:r w:rsidR="00352709">
        <w:rPr>
          <w:rFonts w:hint="eastAsia"/>
        </w:rPr>
        <w:t>いう質問に対する</w:t>
      </w:r>
      <w:r>
        <w:rPr>
          <w:rFonts w:hint="eastAsia"/>
        </w:rPr>
        <w:t>結論を</w:t>
      </w:r>
      <w:r w:rsidR="006B2F92">
        <w:rPr>
          <w:rFonts w:hint="eastAsia"/>
        </w:rPr>
        <w:t>求められます</w:t>
      </w:r>
      <w:r w:rsidR="00913887">
        <w:rPr>
          <w:rFonts w:hint="eastAsia"/>
        </w:rPr>
        <w:t>。私の答えを端的に申し上げますと、</w:t>
      </w:r>
      <w:r w:rsidR="00F67F4E">
        <w:rPr>
          <w:rFonts w:hint="eastAsia"/>
        </w:rPr>
        <w:t>「</w:t>
      </w:r>
      <w:r w:rsidR="005861C3">
        <w:rPr>
          <w:rFonts w:hint="eastAsia"/>
        </w:rPr>
        <w:t>毒か</w:t>
      </w:r>
      <w:r w:rsidR="00F67F4E">
        <w:rPr>
          <w:rFonts w:hint="eastAsia"/>
        </w:rPr>
        <w:t>薬かは正直わからない。しかし、今の時点では臨床試験を経ていない薬のようなもの</w:t>
      </w:r>
      <w:r w:rsidR="004C1378">
        <w:rPr>
          <w:rFonts w:hint="eastAsia"/>
        </w:rPr>
        <w:t>で、</w:t>
      </w:r>
      <w:r w:rsidR="00F67F4E">
        <w:rPr>
          <w:rFonts w:hint="eastAsia"/>
        </w:rPr>
        <w:t>リスクが</w:t>
      </w:r>
      <w:r w:rsidR="00444387">
        <w:rPr>
          <w:rFonts w:hint="eastAsia"/>
        </w:rPr>
        <w:t>想定される</w:t>
      </w:r>
      <w:r w:rsidR="00F67F4E">
        <w:rPr>
          <w:rFonts w:hint="eastAsia"/>
        </w:rPr>
        <w:t>限り、慎重になるべき」</w:t>
      </w:r>
      <w:r w:rsidR="006606B7">
        <w:rPr>
          <w:rFonts w:hint="eastAsia"/>
        </w:rPr>
        <w:t>となります</w:t>
      </w:r>
      <w:r w:rsidR="00F67F4E">
        <w:rPr>
          <w:rFonts w:hint="eastAsia"/>
        </w:rPr>
        <w:t>。</w:t>
      </w:r>
      <w:r w:rsidR="006606B7">
        <w:rPr>
          <w:rFonts w:hint="eastAsia"/>
        </w:rPr>
        <w:t>前述</w:t>
      </w:r>
      <w:r w:rsidR="00802554">
        <w:rPr>
          <w:rFonts w:hint="eastAsia"/>
        </w:rPr>
        <w:t>の</w:t>
      </w:r>
      <w:r w:rsidR="006606B7">
        <w:rPr>
          <w:rFonts w:hint="eastAsia"/>
        </w:rPr>
        <w:t>記事では、</w:t>
      </w:r>
      <w:r w:rsidR="005879EA">
        <w:rPr>
          <w:rFonts w:hint="eastAsia"/>
        </w:rPr>
        <w:t>考えられる</w:t>
      </w:r>
      <w:r w:rsidR="005A3627">
        <w:rPr>
          <w:rFonts w:hint="eastAsia"/>
        </w:rPr>
        <w:t>リスクとして、</w:t>
      </w:r>
      <w:r w:rsidR="00A05095">
        <w:rPr>
          <w:rFonts w:hint="eastAsia"/>
        </w:rPr>
        <w:t>次</w:t>
      </w:r>
      <w:r w:rsidR="00DE077D">
        <w:rPr>
          <w:rFonts w:hint="eastAsia"/>
        </w:rPr>
        <w:t>の</w:t>
      </w:r>
      <w:r w:rsidR="00F04797">
        <w:rPr>
          <w:rFonts w:hint="eastAsia"/>
        </w:rPr>
        <w:t>四</w:t>
      </w:r>
      <w:r w:rsidR="00DE077D">
        <w:rPr>
          <w:rFonts w:hint="eastAsia"/>
        </w:rPr>
        <w:t>点を論じました。</w:t>
      </w:r>
      <w:r w:rsidR="005A3627">
        <w:rPr>
          <w:rFonts w:hint="eastAsia"/>
        </w:rPr>
        <w:t>①生成ＡＩは</w:t>
      </w:r>
      <w:r w:rsidR="00482177">
        <w:rPr>
          <w:rFonts w:hint="eastAsia"/>
        </w:rPr>
        <w:t>主に</w:t>
      </w:r>
      <w:r w:rsidR="005A3627">
        <w:rPr>
          <w:rFonts w:hint="eastAsia"/>
        </w:rPr>
        <w:t>書き言葉を学習データとし、人間は音声から言語を学ぶ、という</w:t>
      </w:r>
      <w:r w:rsidR="006B4FC7">
        <w:rPr>
          <w:rFonts w:hint="eastAsia"/>
        </w:rPr>
        <w:t>決定的な</w:t>
      </w:r>
      <w:r w:rsidR="00C56014">
        <w:rPr>
          <w:rFonts w:hint="eastAsia"/>
        </w:rPr>
        <w:t>違いがあるため</w:t>
      </w:r>
      <w:r w:rsidR="005A3627">
        <w:rPr>
          <w:rFonts w:hint="eastAsia"/>
        </w:rPr>
        <w:t>、生成ＡＩ</w:t>
      </w:r>
      <w:r w:rsidR="008E173F">
        <w:rPr>
          <w:rFonts w:hint="eastAsia"/>
        </w:rPr>
        <w:t>の出力</w:t>
      </w:r>
      <w:r w:rsidR="003405A7">
        <w:rPr>
          <w:rFonts w:hint="eastAsia"/>
        </w:rPr>
        <w:t>は人間</w:t>
      </w:r>
      <w:r w:rsidR="00DE077D">
        <w:rPr>
          <w:rFonts w:hint="eastAsia"/>
        </w:rPr>
        <w:t>言語と</w:t>
      </w:r>
      <w:r w:rsidR="00706C50">
        <w:rPr>
          <w:rFonts w:hint="eastAsia"/>
        </w:rPr>
        <w:t>はみなせない</w:t>
      </w:r>
      <w:r w:rsidR="00DE077D">
        <w:rPr>
          <w:rFonts w:hint="eastAsia"/>
        </w:rPr>
        <w:t>②生成ＡＩは身体を持っていないので、その出力の背後に、感情も意図もない③</w:t>
      </w:r>
      <w:r w:rsidR="009D0E80">
        <w:rPr>
          <w:rFonts w:hint="eastAsia"/>
        </w:rPr>
        <w:t>生成ＡＩは</w:t>
      </w:r>
      <w:r w:rsidR="00DE077D">
        <w:rPr>
          <w:rFonts w:hint="eastAsia"/>
        </w:rPr>
        <w:t>他者の気持ち</w:t>
      </w:r>
      <w:r w:rsidR="00630B80">
        <w:rPr>
          <w:rFonts w:hint="eastAsia"/>
        </w:rPr>
        <w:t>や知識</w:t>
      </w:r>
      <w:r w:rsidR="00DE077D">
        <w:rPr>
          <w:rFonts w:hint="eastAsia"/>
        </w:rPr>
        <w:t>を推測する「心の理論」と呼ばれる能力を</w:t>
      </w:r>
      <w:r w:rsidR="00771C25">
        <w:rPr>
          <w:rFonts w:hint="eastAsia"/>
        </w:rPr>
        <w:t>育む</w:t>
      </w:r>
      <w:r w:rsidR="00DE077D">
        <w:rPr>
          <w:rFonts w:hint="eastAsia"/>
        </w:rPr>
        <w:t>機会</w:t>
      </w:r>
      <w:r w:rsidR="00E41F6F">
        <w:rPr>
          <w:rFonts w:hint="eastAsia"/>
        </w:rPr>
        <w:t>を提供できない</w:t>
      </w:r>
      <w:r w:rsidR="00DE077D">
        <w:rPr>
          <w:rFonts w:hint="eastAsia"/>
        </w:rPr>
        <w:t>④生成ＡＩ</w:t>
      </w:r>
      <w:r w:rsidR="00A5213F">
        <w:rPr>
          <w:rFonts w:hint="eastAsia"/>
        </w:rPr>
        <w:t>の出力</w:t>
      </w:r>
      <w:r w:rsidR="00DE077D">
        <w:rPr>
          <w:rFonts w:hint="eastAsia"/>
        </w:rPr>
        <w:t>は</w:t>
      </w:r>
      <w:r w:rsidR="00A5213F">
        <w:rPr>
          <w:rFonts w:hint="eastAsia"/>
        </w:rPr>
        <w:t>、</w:t>
      </w:r>
      <w:r w:rsidR="004F5D8B">
        <w:rPr>
          <w:rFonts w:hint="eastAsia"/>
        </w:rPr>
        <w:t>デジタル化された聴覚情報と二次元で単純化された視覚情報</w:t>
      </w:r>
      <w:r w:rsidR="000E1523">
        <w:rPr>
          <w:rFonts w:hint="eastAsia"/>
        </w:rPr>
        <w:t>に限られる</w:t>
      </w:r>
      <w:r w:rsidR="00DE077D">
        <w:rPr>
          <w:rFonts w:hint="eastAsia"/>
        </w:rPr>
        <w:t>が、人間の成長には五感すべてへの刺激が重要である。</w:t>
      </w:r>
    </w:p>
    <w:p w14:paraId="3E577D51" w14:textId="77777777" w:rsidR="00F45E30" w:rsidRDefault="00F45E30" w:rsidP="00124824">
      <w:pPr>
        <w:jc w:val="both"/>
      </w:pPr>
    </w:p>
    <w:p w14:paraId="3D6F4F6A" w14:textId="56A1BF25" w:rsidR="00EC6FDF" w:rsidRDefault="00F55DBD" w:rsidP="004E125A">
      <w:pPr>
        <w:ind w:firstLineChars="100" w:firstLine="240"/>
        <w:jc w:val="both"/>
      </w:pPr>
      <w:r>
        <w:rPr>
          <w:rFonts w:hint="eastAsia"/>
        </w:rPr>
        <w:t>で</w:t>
      </w:r>
      <w:r w:rsidR="00687A4C">
        <w:rPr>
          <w:rFonts w:hint="eastAsia"/>
        </w:rPr>
        <w:t>は</w:t>
      </w:r>
      <w:r w:rsidR="00227B46">
        <w:rPr>
          <w:rFonts w:hint="eastAsia"/>
        </w:rPr>
        <w:t>、まず生成ＡＩ</w:t>
      </w:r>
      <w:r w:rsidR="001F6673">
        <w:rPr>
          <w:rFonts w:hint="eastAsia"/>
        </w:rPr>
        <w:t>の出力</w:t>
      </w:r>
      <w:r w:rsidR="00227B46">
        <w:rPr>
          <w:rFonts w:hint="eastAsia"/>
        </w:rPr>
        <w:t>を</w:t>
      </w:r>
      <w:r w:rsidR="000E1523">
        <w:rPr>
          <w:rFonts w:hint="eastAsia"/>
        </w:rPr>
        <w:t>人間言語</w:t>
      </w:r>
      <w:r w:rsidR="00327FB2">
        <w:rPr>
          <w:rFonts w:hint="eastAsia"/>
        </w:rPr>
        <w:t>とみなせるかについてさらに考えていき</w:t>
      </w:r>
      <w:r w:rsidR="00227B46">
        <w:rPr>
          <w:rFonts w:hint="eastAsia"/>
        </w:rPr>
        <w:t>ま</w:t>
      </w:r>
      <w:r w:rsidR="00F96C3E">
        <w:rPr>
          <w:rFonts w:hint="eastAsia"/>
        </w:rPr>
        <w:t>しょう</w:t>
      </w:r>
      <w:r w:rsidR="00227B46">
        <w:rPr>
          <w:rFonts w:hint="eastAsia"/>
        </w:rPr>
        <w:t>。生成ＡＩの特徴の</w:t>
      </w:r>
      <w:r w:rsidR="00E10756">
        <w:rPr>
          <w:rFonts w:hint="eastAsia"/>
        </w:rPr>
        <w:t>一つ</w:t>
      </w:r>
      <w:r w:rsidR="00227B46">
        <w:rPr>
          <w:rFonts w:hint="eastAsia"/>
        </w:rPr>
        <w:t>に「訓練データ</w:t>
      </w:r>
      <w:r w:rsidR="00C85FF7">
        <w:rPr>
          <w:rFonts w:hint="eastAsia"/>
        </w:rPr>
        <w:t>の量</w:t>
      </w:r>
      <w:r w:rsidR="00433D8C">
        <w:rPr>
          <w:rFonts w:hint="eastAsia"/>
        </w:rPr>
        <w:t>を増やせば増やすほど、精度があがる」という法則</w:t>
      </w:r>
      <w:r w:rsidR="00227B46">
        <w:rPr>
          <w:rFonts w:hint="eastAsia"/>
        </w:rPr>
        <w:t>が</w:t>
      </w:r>
      <w:r w:rsidR="00433D8C">
        <w:rPr>
          <w:rFonts w:hint="eastAsia"/>
        </w:rPr>
        <w:t>発見されています</w:t>
      </w:r>
      <w:r w:rsidR="00227B46">
        <w:rPr>
          <w:rFonts w:hint="eastAsia"/>
        </w:rPr>
        <w:t>。</w:t>
      </w:r>
      <w:r w:rsidR="001718C9">
        <w:rPr>
          <w:rFonts w:hint="eastAsia"/>
        </w:rPr>
        <w:t>例えば</w:t>
      </w:r>
      <w:r w:rsidR="006F002D">
        <w:rPr>
          <w:rFonts w:hint="eastAsia"/>
        </w:rPr>
        <w:t>、</w:t>
      </w:r>
      <w:r w:rsidR="006F002D">
        <w:t>ChatGPT</w:t>
      </w:r>
      <w:r w:rsidR="003D0AB4">
        <w:rPr>
          <w:rFonts w:hint="eastAsia"/>
        </w:rPr>
        <w:t>では</w:t>
      </w:r>
      <w:r w:rsidR="0013421C">
        <w:rPr>
          <w:rFonts w:hint="eastAsia"/>
        </w:rPr>
        <w:t>、新しいバージョンほど訓練データの量</w:t>
      </w:r>
      <w:r w:rsidR="001718C9">
        <w:rPr>
          <w:rFonts w:hint="eastAsia"/>
        </w:rPr>
        <w:t>が</w:t>
      </w:r>
      <w:r w:rsidR="0013421C">
        <w:rPr>
          <w:rFonts w:hint="eastAsia"/>
        </w:rPr>
        <w:t>多く、性能</w:t>
      </w:r>
      <w:r w:rsidR="006972D4">
        <w:rPr>
          <w:rFonts w:hint="eastAsia"/>
        </w:rPr>
        <w:t>が</w:t>
      </w:r>
      <w:r w:rsidR="00FC64F2">
        <w:rPr>
          <w:rFonts w:hint="eastAsia"/>
        </w:rPr>
        <w:t>あがってい</w:t>
      </w:r>
      <w:r w:rsidR="0058448C">
        <w:rPr>
          <w:rFonts w:hint="eastAsia"/>
        </w:rPr>
        <w:t>ま</w:t>
      </w:r>
      <w:r w:rsidR="00FC64F2">
        <w:rPr>
          <w:rFonts w:hint="eastAsia"/>
        </w:rPr>
        <w:t>す</w:t>
      </w:r>
      <w:r w:rsidR="0013421C">
        <w:rPr>
          <w:rFonts w:hint="eastAsia"/>
        </w:rPr>
        <w:t>。</w:t>
      </w:r>
      <w:r w:rsidR="008C66E9">
        <w:t>ChatGPT</w:t>
      </w:r>
      <w:r w:rsidR="008C66E9">
        <w:rPr>
          <w:rFonts w:hint="eastAsia"/>
        </w:rPr>
        <w:t>の開発に使われている訓練データの詳細は公表されていませんが、</w:t>
      </w:r>
      <w:r w:rsidR="008C66E9">
        <w:rPr>
          <w:rFonts w:hint="eastAsia"/>
        </w:rPr>
        <w:t>C</w:t>
      </w:r>
      <w:r w:rsidR="008C66E9">
        <w:t>hatGPT</w:t>
      </w:r>
      <w:r w:rsidR="008C66E9">
        <w:rPr>
          <w:rFonts w:hint="eastAsia"/>
        </w:rPr>
        <w:t>が公開される二年前に</w:t>
      </w:r>
      <w:r w:rsidR="008C66E9">
        <w:t>Open AI</w:t>
      </w:r>
      <w:r w:rsidR="008C66E9">
        <w:rPr>
          <w:rFonts w:hint="eastAsia"/>
        </w:rPr>
        <w:t>が発表した</w:t>
      </w:r>
      <w:r w:rsidR="008C66E9">
        <w:t>GPT-3</w:t>
      </w:r>
      <w:r w:rsidR="00E72EED">
        <w:rPr>
          <w:rFonts w:hint="eastAsia"/>
        </w:rPr>
        <w:t>では約四千億トークンが</w:t>
      </w:r>
      <w:r w:rsidR="008C66E9">
        <w:rPr>
          <w:rFonts w:hint="eastAsia"/>
        </w:rPr>
        <w:t>使われて</w:t>
      </w:r>
      <w:r w:rsidR="00327FB2">
        <w:rPr>
          <w:rFonts w:hint="eastAsia"/>
        </w:rPr>
        <w:t>おり、</w:t>
      </w:r>
      <w:r w:rsidR="008C66E9">
        <w:rPr>
          <w:rFonts w:hint="eastAsia"/>
        </w:rPr>
        <w:t>有料版</w:t>
      </w:r>
      <w:r w:rsidR="007A52D4">
        <w:t>ChatGPT</w:t>
      </w:r>
      <w:r w:rsidR="008C66E9">
        <w:rPr>
          <w:rFonts w:hint="eastAsia"/>
        </w:rPr>
        <w:t>の基盤となっている</w:t>
      </w:r>
      <w:r w:rsidR="008C66E9">
        <w:t>GPT-4</w:t>
      </w:r>
      <w:r w:rsidR="008C66E9">
        <w:rPr>
          <w:rFonts w:hint="eastAsia"/>
        </w:rPr>
        <w:t>の訓練データは、</w:t>
      </w:r>
      <w:r w:rsidR="00861D4A">
        <w:rPr>
          <w:rFonts w:hint="eastAsia"/>
        </w:rPr>
        <w:t>具体的な量は未発表なものの、</w:t>
      </w:r>
      <w:r w:rsidR="00BF45AB">
        <w:t>GPT-3</w:t>
      </w:r>
      <w:r w:rsidR="00BF45AB">
        <w:rPr>
          <w:rFonts w:hint="eastAsia"/>
        </w:rPr>
        <w:t>の</w:t>
      </w:r>
      <w:r w:rsidR="00327FB2">
        <w:rPr>
          <w:rFonts w:hint="eastAsia"/>
        </w:rPr>
        <w:t>倍以上ではないかと推測されて</w:t>
      </w:r>
      <w:r w:rsidR="00327FB2">
        <w:rPr>
          <w:rFonts w:hint="eastAsia"/>
        </w:rPr>
        <w:lastRenderedPageBreak/>
        <w:t>います</w:t>
      </w:r>
      <w:r w:rsidR="00D40038">
        <w:rPr>
          <w:rFonts w:hint="eastAsia"/>
        </w:rPr>
        <w:t>。</w:t>
      </w:r>
      <w:r w:rsidR="00E828D6">
        <w:rPr>
          <w:rFonts w:hint="eastAsia"/>
        </w:rPr>
        <w:t>これらが</w:t>
      </w:r>
      <w:r w:rsidR="00BC5BBD">
        <w:rPr>
          <w:rFonts w:hint="eastAsia"/>
        </w:rPr>
        <w:t>、どれだけ</w:t>
      </w:r>
      <w:r w:rsidR="00E828D6">
        <w:rPr>
          <w:rFonts w:hint="eastAsia"/>
        </w:rPr>
        <w:t>膨大な量なのかを実感するために、概算</w:t>
      </w:r>
      <w:r w:rsidR="00CA1F31">
        <w:rPr>
          <w:rFonts w:hint="eastAsia"/>
        </w:rPr>
        <w:t>となります</w:t>
      </w:r>
      <w:r w:rsidR="00E828D6">
        <w:rPr>
          <w:rFonts w:hint="eastAsia"/>
        </w:rPr>
        <w:t>が計算してみましょう。</w:t>
      </w:r>
      <w:r w:rsidR="00D40038">
        <w:rPr>
          <w:rFonts w:hint="eastAsia"/>
        </w:rPr>
        <w:t>「トークン」という単位は、言語における「単語」とは必ずしも一致し</w:t>
      </w:r>
      <w:r w:rsidR="00A209DC">
        <w:rPr>
          <w:rFonts w:hint="eastAsia"/>
        </w:rPr>
        <w:t>ませんが</w:t>
      </w:r>
      <w:r w:rsidR="00D40038">
        <w:rPr>
          <w:rFonts w:hint="eastAsia"/>
        </w:rPr>
        <w:t>、</w:t>
      </w:r>
      <w:r w:rsidR="008B4F57">
        <w:rPr>
          <w:rFonts w:hint="eastAsia"/>
        </w:rPr>
        <w:t>あくまで</w:t>
      </w:r>
      <w:r w:rsidR="00B14656">
        <w:rPr>
          <w:rFonts w:hint="eastAsia"/>
        </w:rPr>
        <w:t>概算</w:t>
      </w:r>
      <w:r w:rsidR="00C874D0">
        <w:rPr>
          <w:rFonts w:hint="eastAsia"/>
        </w:rPr>
        <w:t>ですから</w:t>
      </w:r>
      <w:r w:rsidR="008B4F57">
        <w:rPr>
          <w:rFonts w:hint="eastAsia"/>
        </w:rPr>
        <w:t>、</w:t>
      </w:r>
      <w:r w:rsidR="00E828D6">
        <w:rPr>
          <w:rFonts w:hint="eastAsia"/>
        </w:rPr>
        <w:t>「トークン」＝「単語」とします。</w:t>
      </w:r>
      <w:r w:rsidR="00A65AEC">
        <w:rPr>
          <w:rFonts w:hint="eastAsia"/>
        </w:rPr>
        <w:t>ここで</w:t>
      </w:r>
      <w:r w:rsidR="00E828D6">
        <w:rPr>
          <w:rFonts w:hint="eastAsia"/>
        </w:rPr>
        <w:t>、</w:t>
      </w:r>
      <w:r w:rsidR="008B4F57">
        <w:rPr>
          <w:rFonts w:hint="eastAsia"/>
        </w:rPr>
        <w:t>一秒に二単語</w:t>
      </w:r>
      <w:r w:rsidR="002E2C6B">
        <w:rPr>
          <w:rFonts w:hint="eastAsia"/>
        </w:rPr>
        <w:t>読</w:t>
      </w:r>
      <w:r w:rsidR="008A0741">
        <w:rPr>
          <w:rFonts w:hint="eastAsia"/>
        </w:rPr>
        <w:t>む</w:t>
      </w:r>
      <w:r w:rsidR="008B4F57">
        <w:rPr>
          <w:rFonts w:hint="eastAsia"/>
        </w:rPr>
        <w:t>と</w:t>
      </w:r>
      <w:r w:rsidR="002652FB">
        <w:rPr>
          <w:rFonts w:hint="eastAsia"/>
        </w:rPr>
        <w:t>仮定すると</w:t>
      </w:r>
      <w:r w:rsidR="008B4F57">
        <w:rPr>
          <w:rFonts w:hint="eastAsia"/>
        </w:rPr>
        <w:t>、</w:t>
      </w:r>
      <w:r w:rsidR="00D40038">
        <w:rPr>
          <w:rFonts w:hint="eastAsia"/>
        </w:rPr>
        <w:t>これら</w:t>
      </w:r>
      <w:r w:rsidR="008B4F57">
        <w:rPr>
          <w:rFonts w:hint="eastAsia"/>
        </w:rPr>
        <w:t>の訓練データ量</w:t>
      </w:r>
      <w:r w:rsidR="00D40038">
        <w:rPr>
          <w:rFonts w:hint="eastAsia"/>
        </w:rPr>
        <w:t>は</w:t>
      </w:r>
      <w:r w:rsidR="008B4F57">
        <w:rPr>
          <w:rFonts w:hint="eastAsia"/>
        </w:rPr>
        <w:t>、</w:t>
      </w:r>
      <w:r w:rsidR="007A620D">
        <w:rPr>
          <w:rFonts w:hint="eastAsia"/>
        </w:rPr>
        <w:t>人間が</w:t>
      </w:r>
      <w:r w:rsidR="002F23BF">
        <w:rPr>
          <w:rFonts w:hint="eastAsia"/>
        </w:rPr>
        <w:t>二十四時間、</w:t>
      </w:r>
      <w:r w:rsidR="008B4F57">
        <w:rPr>
          <w:rFonts w:hint="eastAsia"/>
        </w:rPr>
        <w:t>寝食を犠牲にして読み続けても</w:t>
      </w:r>
      <w:r w:rsidR="00D40038">
        <w:rPr>
          <w:rFonts w:hint="eastAsia"/>
        </w:rPr>
        <w:t>、それぞれ</w:t>
      </w:r>
      <w:r w:rsidR="00BF598A">
        <w:rPr>
          <w:rFonts w:hint="eastAsia"/>
        </w:rPr>
        <w:t>約</w:t>
      </w:r>
      <w:r w:rsidR="00BE0967">
        <w:rPr>
          <w:rFonts w:hint="eastAsia"/>
        </w:rPr>
        <w:t>六</w:t>
      </w:r>
      <w:r w:rsidR="002F0D9E">
        <w:rPr>
          <w:rFonts w:hint="eastAsia"/>
        </w:rPr>
        <w:t>千</w:t>
      </w:r>
      <w:r w:rsidR="00BE0967">
        <w:rPr>
          <w:rFonts w:hint="eastAsia"/>
        </w:rPr>
        <w:t>三</w:t>
      </w:r>
      <w:r w:rsidR="002F0D9E">
        <w:rPr>
          <w:rFonts w:hint="eastAsia"/>
        </w:rPr>
        <w:t>百</w:t>
      </w:r>
      <w:r w:rsidR="00BE0967">
        <w:rPr>
          <w:rFonts w:hint="eastAsia"/>
        </w:rPr>
        <w:t>年、一万年以上</w:t>
      </w:r>
      <w:r w:rsidR="007B524C">
        <w:rPr>
          <w:rFonts w:hint="eastAsia"/>
        </w:rPr>
        <w:t>かかる</w:t>
      </w:r>
      <w:r w:rsidR="00E9236D">
        <w:rPr>
          <w:rFonts w:hint="eastAsia"/>
        </w:rPr>
        <w:t>量で</w:t>
      </w:r>
      <w:r w:rsidR="00506980">
        <w:rPr>
          <w:rFonts w:hint="eastAsia"/>
        </w:rPr>
        <w:t>す</w:t>
      </w:r>
      <w:r w:rsidR="00BE0967">
        <w:rPr>
          <w:rFonts w:hint="eastAsia"/>
        </w:rPr>
        <w:t>。</w:t>
      </w:r>
    </w:p>
    <w:p w14:paraId="724657D1" w14:textId="77777777" w:rsidR="00EC6FDF" w:rsidRDefault="00EC6FDF" w:rsidP="00124824">
      <w:pPr>
        <w:jc w:val="both"/>
      </w:pPr>
    </w:p>
    <w:p w14:paraId="0FA3E39E" w14:textId="2B60B04B" w:rsidR="00D40038" w:rsidRDefault="00EC6FDF" w:rsidP="004E125A">
      <w:pPr>
        <w:ind w:firstLineChars="100" w:firstLine="240"/>
        <w:jc w:val="both"/>
      </w:pPr>
      <w:r>
        <w:rPr>
          <w:rFonts w:hint="eastAsia"/>
        </w:rPr>
        <w:t>人間の赤</w:t>
      </w:r>
      <w:r w:rsidR="00E72EED">
        <w:rPr>
          <w:rFonts w:hint="eastAsia"/>
        </w:rPr>
        <w:t>ちゃんは、個人差はあるものの、</w:t>
      </w:r>
      <w:r w:rsidR="00E2457C">
        <w:rPr>
          <w:rFonts w:hint="eastAsia"/>
        </w:rPr>
        <w:t>一般的には</w:t>
      </w:r>
      <w:r w:rsidR="00E72EED">
        <w:rPr>
          <w:rFonts w:hint="eastAsia"/>
        </w:rPr>
        <w:t>ほんの数年で言語を身につける</w:t>
      </w:r>
      <w:r>
        <w:rPr>
          <w:rFonts w:hint="eastAsia"/>
        </w:rPr>
        <w:t>ことを考えると、生成ＡＩと人間の違いは明らかです。もちろん人間</w:t>
      </w:r>
      <w:r w:rsidR="00425C79">
        <w:rPr>
          <w:rFonts w:hint="eastAsia"/>
        </w:rPr>
        <w:t>も、</w:t>
      </w:r>
      <w:r w:rsidR="00432F81">
        <w:rPr>
          <w:rFonts w:hint="eastAsia"/>
        </w:rPr>
        <w:t>読み聞かせや語りかけ</w:t>
      </w:r>
      <w:r w:rsidR="008D39EF">
        <w:rPr>
          <w:rFonts w:hint="eastAsia"/>
        </w:rPr>
        <w:t>を通して</w:t>
      </w:r>
      <w:r w:rsidR="00432F81">
        <w:rPr>
          <w:rFonts w:hint="eastAsia"/>
        </w:rPr>
        <w:t>、</w:t>
      </w:r>
      <w:r w:rsidR="00425C79">
        <w:rPr>
          <w:rFonts w:hint="eastAsia"/>
        </w:rPr>
        <w:t>より多くの言語情報を得たほうが言語能力は上昇</w:t>
      </w:r>
      <w:r w:rsidR="00F857F7">
        <w:rPr>
          <w:rFonts w:hint="eastAsia"/>
        </w:rPr>
        <w:t>するでしょう</w:t>
      </w:r>
      <w:r w:rsidR="00425C79">
        <w:rPr>
          <w:rFonts w:hint="eastAsia"/>
        </w:rPr>
        <w:t>。</w:t>
      </w:r>
      <w:r w:rsidR="0062456E">
        <w:rPr>
          <w:rFonts w:hint="eastAsia"/>
        </w:rPr>
        <w:t>子育てにおいて、</w:t>
      </w:r>
      <w:r w:rsidR="006E29E9">
        <w:rPr>
          <w:rFonts w:hint="eastAsia"/>
        </w:rPr>
        <w:t>読み聞かせや語りかけ</w:t>
      </w:r>
      <w:r w:rsidR="0062456E">
        <w:rPr>
          <w:rFonts w:hint="eastAsia"/>
        </w:rPr>
        <w:t>が重要でないと主張しているのではありません。</w:t>
      </w:r>
      <w:r w:rsidR="00425C79">
        <w:rPr>
          <w:rFonts w:hint="eastAsia"/>
        </w:rPr>
        <w:t>しかし、</w:t>
      </w:r>
      <w:r w:rsidR="000E483D">
        <w:rPr>
          <w:rFonts w:hint="eastAsia"/>
        </w:rPr>
        <w:t>四</w:t>
      </w:r>
      <w:r w:rsidR="002773B1">
        <w:rPr>
          <w:rFonts w:hint="eastAsia"/>
        </w:rPr>
        <w:t>千</w:t>
      </w:r>
      <w:r w:rsidR="000E483D">
        <w:rPr>
          <w:rFonts w:hint="eastAsia"/>
        </w:rPr>
        <w:t>億</w:t>
      </w:r>
      <w:r w:rsidR="00B3564E">
        <w:rPr>
          <w:rFonts w:hint="eastAsia"/>
        </w:rPr>
        <w:t>個</w:t>
      </w:r>
      <w:r w:rsidR="00CA1F31">
        <w:rPr>
          <w:rFonts w:hint="eastAsia"/>
        </w:rPr>
        <w:t>と</w:t>
      </w:r>
      <w:r w:rsidR="00CC4397">
        <w:rPr>
          <w:rFonts w:hint="eastAsia"/>
        </w:rPr>
        <w:t>一</w:t>
      </w:r>
      <w:r w:rsidR="00BA6E14">
        <w:rPr>
          <w:rFonts w:hint="eastAsia"/>
        </w:rPr>
        <w:t>兆</w:t>
      </w:r>
      <w:r w:rsidR="00B3564E">
        <w:rPr>
          <w:rFonts w:hint="eastAsia"/>
        </w:rPr>
        <w:t>個</w:t>
      </w:r>
      <w:r w:rsidR="00CA1F31">
        <w:rPr>
          <w:rFonts w:hint="eastAsia"/>
        </w:rPr>
        <w:t>で</w:t>
      </w:r>
      <w:r w:rsidR="00C87B24">
        <w:rPr>
          <w:rFonts w:hint="eastAsia"/>
        </w:rPr>
        <w:t>大きな</w:t>
      </w:r>
      <w:r w:rsidR="000E483D">
        <w:rPr>
          <w:rFonts w:hint="eastAsia"/>
        </w:rPr>
        <w:t>違いが</w:t>
      </w:r>
      <w:r w:rsidR="00CA1F31">
        <w:rPr>
          <w:rFonts w:hint="eastAsia"/>
        </w:rPr>
        <w:t>生じる</w:t>
      </w:r>
      <w:r w:rsidR="00CF7014">
        <w:rPr>
          <w:rFonts w:hint="eastAsia"/>
        </w:rPr>
        <w:t>とは</w:t>
      </w:r>
      <w:r w:rsidR="00FA5F61">
        <w:rPr>
          <w:rFonts w:hint="eastAsia"/>
        </w:rPr>
        <w:t>考えにくいです</w:t>
      </w:r>
      <w:r w:rsidR="000E483D">
        <w:rPr>
          <w:rFonts w:hint="eastAsia"/>
        </w:rPr>
        <w:t>。</w:t>
      </w:r>
      <w:r w:rsidR="001F79D7">
        <w:rPr>
          <w:rFonts w:hint="eastAsia"/>
        </w:rPr>
        <w:t>そもそも</w:t>
      </w:r>
      <w:r w:rsidR="006E29E9">
        <w:rPr>
          <w:rFonts w:hint="eastAsia"/>
        </w:rPr>
        <w:t>、基礎的な知識を身につける</w:t>
      </w:r>
      <w:r w:rsidR="00112419">
        <w:rPr>
          <w:rFonts w:hint="eastAsia"/>
        </w:rPr>
        <w:t>ため</w:t>
      </w:r>
      <w:r w:rsidR="006E29E9">
        <w:rPr>
          <w:rFonts w:hint="eastAsia"/>
        </w:rPr>
        <w:t>に</w:t>
      </w:r>
      <w:r w:rsidR="00EF75B9">
        <w:rPr>
          <w:rFonts w:hint="eastAsia"/>
        </w:rPr>
        <w:t>四</w:t>
      </w:r>
      <w:r w:rsidR="00613E14">
        <w:rPr>
          <w:rFonts w:hint="eastAsia"/>
        </w:rPr>
        <w:t>千</w:t>
      </w:r>
      <w:r w:rsidR="00EF75B9">
        <w:rPr>
          <w:rFonts w:hint="eastAsia"/>
        </w:rPr>
        <w:t>億個の</w:t>
      </w:r>
      <w:r w:rsidR="006047FF">
        <w:rPr>
          <w:rFonts w:hint="eastAsia"/>
        </w:rPr>
        <w:t>訓練</w:t>
      </w:r>
      <w:r w:rsidR="00EF75B9">
        <w:rPr>
          <w:rFonts w:hint="eastAsia"/>
        </w:rPr>
        <w:t>データを必要とするのであれば、それは人間言語とは異なるシステム</w:t>
      </w:r>
      <w:r w:rsidR="004102EB">
        <w:rPr>
          <w:rFonts w:hint="eastAsia"/>
        </w:rPr>
        <w:t>なのです</w:t>
      </w:r>
      <w:r w:rsidR="00EF75B9">
        <w:rPr>
          <w:rFonts w:hint="eastAsia"/>
        </w:rPr>
        <w:t>。</w:t>
      </w:r>
    </w:p>
    <w:p w14:paraId="1D5FCD16" w14:textId="77777777" w:rsidR="00950B72" w:rsidRDefault="00950B72" w:rsidP="00124824">
      <w:pPr>
        <w:jc w:val="both"/>
      </w:pPr>
    </w:p>
    <w:p w14:paraId="7F4B90AB" w14:textId="572532E1" w:rsidR="00950B72" w:rsidRDefault="00143053" w:rsidP="004E125A">
      <w:pPr>
        <w:ind w:firstLineChars="100" w:firstLine="240"/>
        <w:jc w:val="both"/>
      </w:pPr>
      <w:r>
        <w:rPr>
          <w:rFonts w:hint="eastAsia"/>
        </w:rPr>
        <w:t>このような理由で、私は生成ＡＩの出力を「</w:t>
      </w:r>
      <w:r w:rsidR="00D41AE3">
        <w:rPr>
          <w:rFonts w:hint="eastAsia"/>
        </w:rPr>
        <w:t>人間</w:t>
      </w:r>
      <w:r>
        <w:rPr>
          <w:rFonts w:hint="eastAsia"/>
        </w:rPr>
        <w:t>言語</w:t>
      </w:r>
      <w:r w:rsidR="00950B72">
        <w:rPr>
          <w:rFonts w:hint="eastAsia"/>
        </w:rPr>
        <w:t>ではないナニカ」と表現</w:t>
      </w:r>
      <w:r w:rsidR="00A277FC">
        <w:rPr>
          <w:rFonts w:hint="eastAsia"/>
        </w:rPr>
        <w:t>することにしました</w:t>
      </w:r>
      <w:r w:rsidR="00950B72">
        <w:rPr>
          <w:rFonts w:hint="eastAsia"/>
        </w:rPr>
        <w:t>。</w:t>
      </w:r>
      <w:r w:rsidR="00BA7059">
        <w:rPr>
          <w:rFonts w:hint="eastAsia"/>
        </w:rPr>
        <w:t>ここで言語学的知見に照らし合わせると、新たなリスクが浮かびあがってきます。</w:t>
      </w:r>
      <w:r w:rsidR="00A32F42">
        <w:rPr>
          <w:rFonts w:hint="eastAsia"/>
        </w:rPr>
        <w:t>複数の言語を話す人たちが集まったコミュニティーができると、そこでは「ピジン」と呼ばれる</w:t>
      </w:r>
      <w:r w:rsidR="00D01021">
        <w:rPr>
          <w:rFonts w:hint="eastAsia"/>
        </w:rPr>
        <w:t>、</w:t>
      </w:r>
      <w:r w:rsidR="00096A4A">
        <w:rPr>
          <w:rFonts w:hint="eastAsia"/>
        </w:rPr>
        <w:t>それぞれの</w:t>
      </w:r>
      <w:r w:rsidR="00A32F42">
        <w:rPr>
          <w:rFonts w:hint="eastAsia"/>
        </w:rPr>
        <w:t>言語が</w:t>
      </w:r>
      <w:r w:rsidR="00C11305">
        <w:rPr>
          <w:rFonts w:hint="eastAsia"/>
        </w:rPr>
        <w:t>混ざった</w:t>
      </w:r>
      <w:r w:rsidR="0064505B">
        <w:rPr>
          <w:rFonts w:hint="eastAsia"/>
        </w:rPr>
        <w:t>ような</w:t>
      </w:r>
      <w:r w:rsidR="000328E0">
        <w:rPr>
          <w:rFonts w:hint="eastAsia"/>
        </w:rPr>
        <w:t>ことば</w:t>
      </w:r>
      <w:r w:rsidR="00A32F42">
        <w:rPr>
          <w:rFonts w:hint="eastAsia"/>
        </w:rPr>
        <w:t>が生まれます。</w:t>
      </w:r>
      <w:r w:rsidR="00C11305">
        <w:rPr>
          <w:rFonts w:hint="eastAsia"/>
        </w:rPr>
        <w:t>ピジン</w:t>
      </w:r>
      <w:r w:rsidR="00A32F42">
        <w:rPr>
          <w:rFonts w:hint="eastAsia"/>
        </w:rPr>
        <w:t>は、</w:t>
      </w:r>
      <w:r w:rsidR="00794135">
        <w:rPr>
          <w:rFonts w:hint="eastAsia"/>
        </w:rPr>
        <w:t>使われる音がシンプル、</w:t>
      </w:r>
      <w:r w:rsidR="00A32F42">
        <w:rPr>
          <w:rFonts w:hint="eastAsia"/>
        </w:rPr>
        <w:t>語彙数が少な</w:t>
      </w:r>
      <w:r w:rsidR="00E20B79">
        <w:rPr>
          <w:rFonts w:hint="eastAsia"/>
        </w:rPr>
        <w:t>い</w:t>
      </w:r>
      <w:r w:rsidR="00A32F42">
        <w:rPr>
          <w:rFonts w:hint="eastAsia"/>
        </w:rPr>
        <w:t>、文法が簡単とい</w:t>
      </w:r>
      <w:r w:rsidR="00692DB8">
        <w:rPr>
          <w:rFonts w:hint="eastAsia"/>
        </w:rPr>
        <w:t>った</w:t>
      </w:r>
      <w:r w:rsidR="00A32F42">
        <w:rPr>
          <w:rFonts w:hint="eastAsia"/>
        </w:rPr>
        <w:t>特徴を持ちます。しかし、そのピジンを聞いて育った</w:t>
      </w:r>
      <w:r w:rsidR="00BA73A1">
        <w:rPr>
          <w:rFonts w:hint="eastAsia"/>
        </w:rPr>
        <w:t>次の</w:t>
      </w:r>
      <w:r w:rsidR="00A32F42">
        <w:rPr>
          <w:rFonts w:hint="eastAsia"/>
        </w:rPr>
        <w:t>世代は「クレオール」という新たな言語を作りあげます。</w:t>
      </w:r>
      <w:r w:rsidR="00822C79">
        <w:rPr>
          <w:rFonts w:hint="eastAsia"/>
        </w:rPr>
        <w:t>クレオールはピジンのような単純化された</w:t>
      </w:r>
      <w:r w:rsidR="008270CA">
        <w:rPr>
          <w:rFonts w:hint="eastAsia"/>
        </w:rPr>
        <w:t>もの</w:t>
      </w:r>
      <w:r w:rsidR="00822C79">
        <w:rPr>
          <w:rFonts w:hint="eastAsia"/>
        </w:rPr>
        <w:t>ではなく、</w:t>
      </w:r>
      <w:r w:rsidR="00CD5C8F">
        <w:rPr>
          <w:rFonts w:hint="eastAsia"/>
        </w:rPr>
        <w:t>他の言語と変わらない複雑な体系を持</w:t>
      </w:r>
      <w:r w:rsidR="00BA1877">
        <w:rPr>
          <w:rFonts w:hint="eastAsia"/>
        </w:rPr>
        <w:t>ち</w:t>
      </w:r>
      <w:r w:rsidR="00CD5C8F">
        <w:rPr>
          <w:rFonts w:hint="eastAsia"/>
        </w:rPr>
        <w:t>ます。つまり、人間</w:t>
      </w:r>
      <w:r w:rsidR="00291D2A">
        <w:rPr>
          <w:rFonts w:hint="eastAsia"/>
        </w:rPr>
        <w:t>の子ども</w:t>
      </w:r>
      <w:r w:rsidR="00CD5C8F">
        <w:rPr>
          <w:rFonts w:hint="eastAsia"/>
        </w:rPr>
        <w:t>は</w:t>
      </w:r>
      <w:r w:rsidR="008D3F7C">
        <w:rPr>
          <w:rFonts w:hint="eastAsia"/>
        </w:rPr>
        <w:t>与えられた刺激が言語として不完全であっても、そこから</w:t>
      </w:r>
      <w:r w:rsidR="00170379">
        <w:rPr>
          <w:rFonts w:hint="eastAsia"/>
        </w:rPr>
        <w:t>新たな言語体系を作りだす能力を持っているの</w:t>
      </w:r>
      <w:r w:rsidR="00CD5C8F">
        <w:rPr>
          <w:rFonts w:hint="eastAsia"/>
        </w:rPr>
        <w:t>です。</w:t>
      </w:r>
      <w:r w:rsidR="004C0671">
        <w:rPr>
          <w:rFonts w:hint="eastAsia"/>
        </w:rPr>
        <w:t>すると、生成ＡＩが出力したナニカを聞いて育った子どもは、</w:t>
      </w:r>
      <w:r w:rsidR="00DC68FD">
        <w:rPr>
          <w:rFonts w:hint="eastAsia"/>
        </w:rPr>
        <w:t>日本語ではない</w:t>
      </w:r>
      <w:r w:rsidR="004C0671">
        <w:rPr>
          <w:rFonts w:hint="eastAsia"/>
        </w:rPr>
        <w:t>異質な言語を作りだしてしまう可能性</w:t>
      </w:r>
      <w:r w:rsidR="003041EC">
        <w:rPr>
          <w:rFonts w:hint="eastAsia"/>
        </w:rPr>
        <w:t>が</w:t>
      </w:r>
      <w:r w:rsidR="0085362D">
        <w:rPr>
          <w:rFonts w:hint="eastAsia"/>
        </w:rPr>
        <w:t>あり、</w:t>
      </w:r>
      <w:r w:rsidR="006555A5">
        <w:rPr>
          <w:rFonts w:hint="eastAsia"/>
        </w:rPr>
        <w:t>その異質な言語がどのようなものになるのかは想像</w:t>
      </w:r>
      <w:r w:rsidR="000C57FF">
        <w:rPr>
          <w:rFonts w:hint="eastAsia"/>
        </w:rPr>
        <w:t>が</w:t>
      </w:r>
      <w:r w:rsidR="006555A5">
        <w:rPr>
          <w:rFonts w:hint="eastAsia"/>
        </w:rPr>
        <w:t>つきません。</w:t>
      </w:r>
      <w:r w:rsidR="00100834">
        <w:rPr>
          <w:rFonts w:hint="eastAsia"/>
        </w:rPr>
        <w:t>その</w:t>
      </w:r>
      <w:r w:rsidR="00871BDF">
        <w:rPr>
          <w:rFonts w:hint="eastAsia"/>
        </w:rPr>
        <w:t>新たな言語が日本語に「十分似ている」可能性もありますし、そうでない可能性もあります。</w:t>
      </w:r>
    </w:p>
    <w:p w14:paraId="10F9DB7F" w14:textId="77777777" w:rsidR="004C0671" w:rsidRDefault="004C0671" w:rsidP="00124824">
      <w:pPr>
        <w:jc w:val="both"/>
      </w:pPr>
    </w:p>
    <w:p w14:paraId="5C6655DA" w14:textId="1AB7A304" w:rsidR="004C0671" w:rsidRDefault="00BA2364" w:rsidP="004E125A">
      <w:pPr>
        <w:ind w:firstLineChars="100" w:firstLine="240"/>
        <w:jc w:val="both"/>
      </w:pPr>
      <w:r>
        <w:rPr>
          <w:rFonts w:hint="eastAsia"/>
        </w:rPr>
        <w:t>以上の理由で</w:t>
      </w:r>
      <w:r w:rsidR="004F7696">
        <w:rPr>
          <w:rFonts w:hint="eastAsia"/>
        </w:rPr>
        <w:t>、</w:t>
      </w:r>
      <w:r>
        <w:rPr>
          <w:rFonts w:hint="eastAsia"/>
        </w:rPr>
        <w:t>私は生成ＡＩ搭載おしゃべりアプリについては慎重になるべき</w:t>
      </w:r>
      <w:r w:rsidR="008D3F7C">
        <w:rPr>
          <w:rFonts w:hint="eastAsia"/>
        </w:rPr>
        <w:t>だ</w:t>
      </w:r>
      <w:r>
        <w:rPr>
          <w:rFonts w:hint="eastAsia"/>
        </w:rPr>
        <w:t>と感じてい</w:t>
      </w:r>
      <w:r w:rsidR="00BB41BA">
        <w:rPr>
          <w:rFonts w:hint="eastAsia"/>
        </w:rPr>
        <w:t>ます。</w:t>
      </w:r>
      <w:r w:rsidR="00BF32A4">
        <w:rPr>
          <w:rFonts w:hint="eastAsia"/>
        </w:rPr>
        <w:t>さらに</w:t>
      </w:r>
      <w:r w:rsidR="0069543B">
        <w:rPr>
          <w:rFonts w:hint="eastAsia"/>
        </w:rPr>
        <w:t>他の言語学者の意見を聞くために、共同研究者たちと</w:t>
      </w:r>
      <w:r w:rsidR="00B160F6">
        <w:rPr>
          <w:rFonts w:hint="eastAsia"/>
        </w:rPr>
        <w:t>ともに</w:t>
      </w:r>
      <w:r w:rsidR="0069543B">
        <w:rPr>
          <w:rFonts w:hint="eastAsia"/>
        </w:rPr>
        <w:t>アンケート</w:t>
      </w:r>
      <w:r w:rsidR="00B160F6">
        <w:rPr>
          <w:rFonts w:hint="eastAsia"/>
        </w:rPr>
        <w:t>調査</w:t>
      </w:r>
      <w:r w:rsidR="0069543B">
        <w:rPr>
          <w:rFonts w:hint="eastAsia"/>
        </w:rPr>
        <w:t>を実施し</w:t>
      </w:r>
      <w:r w:rsidR="006B5277">
        <w:rPr>
          <w:rFonts w:hint="eastAsia"/>
        </w:rPr>
        <w:t>、三三名から回答を得ました</w:t>
      </w:r>
      <w:r w:rsidR="0069543B">
        <w:rPr>
          <w:rFonts w:hint="eastAsia"/>
        </w:rPr>
        <w:t>。</w:t>
      </w:r>
      <w:r w:rsidR="00642EE2">
        <w:rPr>
          <w:rFonts w:hint="eastAsia"/>
        </w:rPr>
        <w:t>詳細は論文としてまとめる予定ですが、</w:t>
      </w:r>
      <w:r w:rsidR="00203CC3">
        <w:rPr>
          <w:rFonts w:hint="eastAsia"/>
        </w:rPr>
        <w:t>本稿では、</w:t>
      </w:r>
      <w:r w:rsidR="006245EF">
        <w:rPr>
          <w:rFonts w:hint="eastAsia"/>
        </w:rPr>
        <w:t>私が</w:t>
      </w:r>
      <w:r w:rsidR="00642EE2">
        <w:rPr>
          <w:rFonts w:hint="eastAsia"/>
        </w:rPr>
        <w:t>重要</w:t>
      </w:r>
      <w:r w:rsidR="005A50D6">
        <w:rPr>
          <w:rFonts w:hint="eastAsia"/>
        </w:rPr>
        <w:t>だ</w:t>
      </w:r>
      <w:r w:rsidR="004F7696">
        <w:rPr>
          <w:rFonts w:hint="eastAsia"/>
        </w:rPr>
        <w:t>と感じた</w:t>
      </w:r>
      <w:r w:rsidR="0073595F">
        <w:rPr>
          <w:rFonts w:hint="eastAsia"/>
        </w:rPr>
        <w:t>点を</w:t>
      </w:r>
      <w:r w:rsidR="00580798">
        <w:rPr>
          <w:rFonts w:hint="eastAsia"/>
        </w:rPr>
        <w:t>議論したいと思います</w:t>
      </w:r>
      <w:r w:rsidR="00642EE2">
        <w:rPr>
          <w:rFonts w:hint="eastAsia"/>
        </w:rPr>
        <w:t>。</w:t>
      </w:r>
    </w:p>
    <w:p w14:paraId="5CF8674F" w14:textId="77777777" w:rsidR="00642EE2" w:rsidRDefault="00642EE2" w:rsidP="00124824">
      <w:pPr>
        <w:jc w:val="both"/>
      </w:pPr>
    </w:p>
    <w:p w14:paraId="40A016BE" w14:textId="03003A1E" w:rsidR="00642EE2" w:rsidRDefault="00642EE2" w:rsidP="004E125A">
      <w:pPr>
        <w:ind w:firstLineChars="100" w:firstLine="240"/>
        <w:jc w:val="both"/>
      </w:pPr>
      <w:r>
        <w:rPr>
          <w:rFonts w:hint="eastAsia"/>
        </w:rPr>
        <w:t>まず「生成ＡＩ搭載おしゃべりアプリを子どもに与えることに言語学者として賛成しますか？」という問いに対して「賛成＝</w:t>
      </w:r>
      <w:r>
        <w:rPr>
          <w:rFonts w:hint="eastAsia"/>
        </w:rPr>
        <w:t>0</w:t>
      </w:r>
      <w:r>
        <w:rPr>
          <w:rFonts w:hint="eastAsia"/>
        </w:rPr>
        <w:t>（</w:t>
      </w:r>
      <w:r>
        <w:rPr>
          <w:rFonts w:hint="eastAsia"/>
        </w:rPr>
        <w:t>0</w:t>
      </w:r>
      <w:r>
        <w:rPr>
          <w:rFonts w:hint="eastAsia"/>
        </w:rPr>
        <w:t>％）」「どちらかといえば賛成＝</w:t>
      </w:r>
      <w:r>
        <w:rPr>
          <w:rFonts w:hint="eastAsia"/>
        </w:rPr>
        <w:t>6</w:t>
      </w:r>
      <w:r>
        <w:rPr>
          <w:rFonts w:hint="eastAsia"/>
        </w:rPr>
        <w:t>（</w:t>
      </w:r>
      <w:r>
        <w:rPr>
          <w:rFonts w:hint="eastAsia"/>
        </w:rPr>
        <w:t>18</w:t>
      </w:r>
      <w:r>
        <w:rPr>
          <w:rFonts w:hint="eastAsia"/>
        </w:rPr>
        <w:t>％）」「どちらでもない＝</w:t>
      </w:r>
      <w:r>
        <w:rPr>
          <w:rFonts w:hint="eastAsia"/>
        </w:rPr>
        <w:t>10</w:t>
      </w:r>
      <w:r>
        <w:rPr>
          <w:rFonts w:hint="eastAsia"/>
        </w:rPr>
        <w:t>（</w:t>
      </w:r>
      <w:r>
        <w:rPr>
          <w:rFonts w:hint="eastAsia"/>
        </w:rPr>
        <w:t>30</w:t>
      </w:r>
      <w:r>
        <w:rPr>
          <w:rFonts w:hint="eastAsia"/>
        </w:rPr>
        <w:t>％）」「どちらかというと反対＝</w:t>
      </w:r>
      <w:r>
        <w:rPr>
          <w:rFonts w:hint="eastAsia"/>
        </w:rPr>
        <w:t>10</w:t>
      </w:r>
      <w:r>
        <w:rPr>
          <w:rFonts w:hint="eastAsia"/>
        </w:rPr>
        <w:t>（</w:t>
      </w:r>
      <w:r>
        <w:rPr>
          <w:rFonts w:hint="eastAsia"/>
        </w:rPr>
        <w:t>30</w:t>
      </w:r>
      <w:r>
        <w:rPr>
          <w:rFonts w:hint="eastAsia"/>
        </w:rPr>
        <w:t>％）」「反対＝</w:t>
      </w:r>
      <w:r>
        <w:rPr>
          <w:rFonts w:hint="eastAsia"/>
        </w:rPr>
        <w:t>7</w:t>
      </w:r>
      <w:r>
        <w:rPr>
          <w:rFonts w:hint="eastAsia"/>
        </w:rPr>
        <w:t>（</w:t>
      </w:r>
      <w:r>
        <w:rPr>
          <w:rFonts w:hint="eastAsia"/>
        </w:rPr>
        <w:t>21</w:t>
      </w:r>
      <w:r>
        <w:rPr>
          <w:rFonts w:hint="eastAsia"/>
        </w:rPr>
        <w:t>％）」という結果が得られました。</w:t>
      </w:r>
      <w:r w:rsidR="00D07EED">
        <w:rPr>
          <w:rFonts w:hint="eastAsia"/>
        </w:rPr>
        <w:t>積極的な賛成派は</w:t>
      </w:r>
      <w:r w:rsidR="00601841">
        <w:rPr>
          <w:rFonts w:hint="eastAsia"/>
        </w:rPr>
        <w:t>いなかったということ</w:t>
      </w:r>
      <w:r w:rsidR="00230E49">
        <w:rPr>
          <w:rFonts w:hint="eastAsia"/>
        </w:rPr>
        <w:t>、</w:t>
      </w:r>
      <w:r w:rsidR="0044616D">
        <w:rPr>
          <w:rFonts w:hint="eastAsia"/>
        </w:rPr>
        <w:t>半数が反対</w:t>
      </w:r>
      <w:r w:rsidR="007F0F18">
        <w:rPr>
          <w:rFonts w:hint="eastAsia"/>
        </w:rPr>
        <w:t>寄り</w:t>
      </w:r>
      <w:r w:rsidR="00601841">
        <w:rPr>
          <w:rFonts w:hint="eastAsia"/>
        </w:rPr>
        <w:t>であったという</w:t>
      </w:r>
      <w:r w:rsidR="00C62267">
        <w:rPr>
          <w:rFonts w:hint="eastAsia"/>
        </w:rPr>
        <w:t>ことを</w:t>
      </w:r>
      <w:r w:rsidR="00601841">
        <w:rPr>
          <w:rFonts w:hint="eastAsia"/>
        </w:rPr>
        <w:t>強調したいと思います</w:t>
      </w:r>
      <w:r w:rsidR="00D07EED">
        <w:rPr>
          <w:rFonts w:hint="eastAsia"/>
        </w:rPr>
        <w:t>。</w:t>
      </w:r>
    </w:p>
    <w:p w14:paraId="58955715" w14:textId="77777777" w:rsidR="006478F2" w:rsidRDefault="006478F2" w:rsidP="00124824">
      <w:pPr>
        <w:jc w:val="both"/>
      </w:pPr>
    </w:p>
    <w:p w14:paraId="743A9538" w14:textId="5FA40C3A" w:rsidR="00DE3F2C" w:rsidRDefault="006478F2" w:rsidP="006A001B">
      <w:pPr>
        <w:ind w:firstLineChars="100" w:firstLine="240"/>
        <w:jc w:val="both"/>
      </w:pPr>
      <w:r>
        <w:rPr>
          <w:rFonts w:hint="eastAsia"/>
        </w:rPr>
        <w:t>具体的な理由も尋ねたところ、</w:t>
      </w:r>
      <w:r w:rsidR="004D3896">
        <w:rPr>
          <w:rFonts w:hint="eastAsia"/>
        </w:rPr>
        <w:t>私が今まで議論してきた以外の</w:t>
      </w:r>
      <w:r w:rsidR="00DD2C93">
        <w:rPr>
          <w:rFonts w:hint="eastAsia"/>
        </w:rPr>
        <w:t>論点</w:t>
      </w:r>
      <w:r w:rsidR="00AF37C3">
        <w:rPr>
          <w:rFonts w:hint="eastAsia"/>
        </w:rPr>
        <w:t>が</w:t>
      </w:r>
      <w:r w:rsidR="004D3896">
        <w:rPr>
          <w:rFonts w:hint="eastAsia"/>
        </w:rPr>
        <w:t>指摘</w:t>
      </w:r>
      <w:r w:rsidR="00E27900">
        <w:rPr>
          <w:rFonts w:hint="eastAsia"/>
        </w:rPr>
        <w:t>され</w:t>
      </w:r>
      <w:r w:rsidR="00DD2C93">
        <w:rPr>
          <w:rFonts w:hint="eastAsia"/>
        </w:rPr>
        <w:t>、肯定的な意見も聞かれました。</w:t>
      </w:r>
      <w:r w:rsidR="00816027">
        <w:rPr>
          <w:rFonts w:hint="eastAsia"/>
        </w:rPr>
        <w:t>例えば</w:t>
      </w:r>
      <w:r w:rsidR="00037A07">
        <w:rPr>
          <w:rFonts w:hint="eastAsia"/>
        </w:rPr>
        <w:t>「</w:t>
      </w:r>
      <w:r w:rsidR="00493939">
        <w:rPr>
          <w:rFonts w:hint="eastAsia"/>
        </w:rPr>
        <w:t>生成ＡＩは一人の人間よりも多くの知識を持っているので、学べることがある</w:t>
      </w:r>
      <w:r w:rsidR="00037A07">
        <w:rPr>
          <w:rFonts w:hint="eastAsia"/>
        </w:rPr>
        <w:t>」</w:t>
      </w:r>
      <w:r w:rsidR="00493939">
        <w:rPr>
          <w:rFonts w:hint="eastAsia"/>
        </w:rPr>
        <w:t>という</w:t>
      </w:r>
      <w:r w:rsidR="00317F4B">
        <w:rPr>
          <w:rFonts w:hint="eastAsia"/>
        </w:rPr>
        <w:t>回答</w:t>
      </w:r>
      <w:r w:rsidR="00493939">
        <w:rPr>
          <w:rFonts w:hint="eastAsia"/>
        </w:rPr>
        <w:t>がありました。これ</w:t>
      </w:r>
      <w:r w:rsidR="00FB61B3">
        <w:rPr>
          <w:rFonts w:hint="eastAsia"/>
        </w:rPr>
        <w:t>は</w:t>
      </w:r>
      <w:r w:rsidR="00493939">
        <w:rPr>
          <w:rFonts w:hint="eastAsia"/>
        </w:rPr>
        <w:t>一理あるかもしれませんが、同時に生成ＡＩ</w:t>
      </w:r>
      <w:r w:rsidR="00230E49">
        <w:rPr>
          <w:rFonts w:hint="eastAsia"/>
        </w:rPr>
        <w:t>に</w:t>
      </w:r>
      <w:r w:rsidR="00493939">
        <w:rPr>
          <w:rFonts w:hint="eastAsia"/>
        </w:rPr>
        <w:t>は</w:t>
      </w:r>
      <w:r w:rsidR="000C033B">
        <w:rPr>
          <w:rFonts w:hint="eastAsia"/>
        </w:rPr>
        <w:t>、</w:t>
      </w:r>
      <w:r w:rsidR="00493939">
        <w:rPr>
          <w:rFonts w:hint="eastAsia"/>
        </w:rPr>
        <w:t>事実ではないことをでっちあげて</w:t>
      </w:r>
      <w:r w:rsidR="00230E49">
        <w:rPr>
          <w:rFonts w:hint="eastAsia"/>
        </w:rPr>
        <w:t>堂々と語ってしまう</w:t>
      </w:r>
      <w:r w:rsidR="000C033B">
        <w:rPr>
          <w:rFonts w:hint="eastAsia"/>
        </w:rPr>
        <w:t>「</w:t>
      </w:r>
      <w:r w:rsidR="008C66E9">
        <w:rPr>
          <w:rFonts w:hint="eastAsia"/>
        </w:rPr>
        <w:t>ハルシネーション</w:t>
      </w:r>
      <w:r w:rsidR="00037A07">
        <w:rPr>
          <w:rFonts w:hint="eastAsia"/>
        </w:rPr>
        <w:t>」</w:t>
      </w:r>
      <w:r w:rsidR="00E26FD2">
        <w:rPr>
          <w:rFonts w:hint="eastAsia"/>
        </w:rPr>
        <w:t>と呼ばれる問題が</w:t>
      </w:r>
      <w:r w:rsidR="001A1143">
        <w:rPr>
          <w:rFonts w:hint="eastAsia"/>
        </w:rPr>
        <w:t>存在することは見過ごせません</w:t>
      </w:r>
      <w:r w:rsidR="00493939">
        <w:rPr>
          <w:rFonts w:hint="eastAsia"/>
        </w:rPr>
        <w:t>。</w:t>
      </w:r>
      <w:r w:rsidR="005362D3">
        <w:rPr>
          <w:rFonts w:hint="eastAsia"/>
        </w:rPr>
        <w:t>例えば、有料版の</w:t>
      </w:r>
      <w:r w:rsidR="005362D3">
        <w:t>ChatGPT</w:t>
      </w:r>
      <w:r w:rsidR="003A365C">
        <w:t>-</w:t>
      </w:r>
      <w:r w:rsidR="005362D3">
        <w:t>4o</w:t>
      </w:r>
      <w:r w:rsidR="005362D3">
        <w:rPr>
          <w:rFonts w:hint="eastAsia"/>
        </w:rPr>
        <w:t>に「川原繁人が書いたお勧めの著作を教えてください」と質問したところ、『</w:t>
      </w:r>
      <w:r w:rsidR="00543172">
        <w:rPr>
          <w:rFonts w:hint="eastAsia"/>
        </w:rPr>
        <w:t>日本語音声学入門</w:t>
      </w:r>
      <w:r w:rsidR="005362D3">
        <w:rPr>
          <w:rFonts w:hint="eastAsia"/>
        </w:rPr>
        <w:t>』</w:t>
      </w:r>
      <w:r w:rsidR="00543172" w:rsidRPr="00543172">
        <w:rPr>
          <w:rFonts w:hint="eastAsia"/>
        </w:rPr>
        <w:t>『英語発音「超」入門』</w:t>
      </w:r>
      <w:r w:rsidR="00543172">
        <w:rPr>
          <w:rFonts w:hint="eastAsia"/>
        </w:rPr>
        <w:t>など私が書いてもいない本を</w:t>
      </w:r>
      <w:r w:rsidR="00543172">
        <w:rPr>
          <w:rFonts w:hint="eastAsia"/>
        </w:rPr>
        <w:t>4</w:t>
      </w:r>
      <w:r w:rsidR="00543172">
        <w:rPr>
          <w:rFonts w:hint="eastAsia"/>
        </w:rPr>
        <w:t>冊お薦めされ</w:t>
      </w:r>
      <w:r w:rsidR="001D17B3">
        <w:rPr>
          <w:rFonts w:hint="eastAsia"/>
        </w:rPr>
        <w:t>、私が実際に執筆した本は一冊も回答に含まれていませんでした</w:t>
      </w:r>
      <w:r w:rsidR="00543172">
        <w:rPr>
          <w:rFonts w:hint="eastAsia"/>
        </w:rPr>
        <w:t>。</w:t>
      </w:r>
      <w:r w:rsidR="00F4565C">
        <w:rPr>
          <w:rFonts w:hint="eastAsia"/>
        </w:rPr>
        <w:t>同じように、「川原繁人の専門分野は何ですか？」と</w:t>
      </w:r>
      <w:r w:rsidR="00D95336">
        <w:rPr>
          <w:rFonts w:hint="eastAsia"/>
        </w:rPr>
        <w:t>尋ねた</w:t>
      </w:r>
      <w:r w:rsidR="00F4565C">
        <w:rPr>
          <w:rFonts w:hint="eastAsia"/>
        </w:rPr>
        <w:t>ところ、「音声学」と</w:t>
      </w:r>
      <w:r w:rsidR="004F40CF">
        <w:rPr>
          <w:rFonts w:hint="eastAsia"/>
        </w:rPr>
        <w:t>いう</w:t>
      </w:r>
      <w:r w:rsidR="00F4565C">
        <w:rPr>
          <w:rFonts w:hint="eastAsia"/>
        </w:rPr>
        <w:t>正しい答えもだしたものの、</w:t>
      </w:r>
      <w:r w:rsidR="00662F46">
        <w:rPr>
          <w:rFonts w:hint="eastAsia"/>
        </w:rPr>
        <w:t>「英語発音教育」と間違った答えも含んでおりました。</w:t>
      </w:r>
      <w:r w:rsidR="00293ABD">
        <w:rPr>
          <w:rFonts w:hint="eastAsia"/>
        </w:rPr>
        <w:t>この</w:t>
      </w:r>
      <w:r w:rsidR="008C3D68">
        <w:rPr>
          <w:rFonts w:hint="eastAsia"/>
        </w:rPr>
        <w:t>ハルシネーション</w:t>
      </w:r>
      <w:r w:rsidR="00293ABD">
        <w:rPr>
          <w:rFonts w:hint="eastAsia"/>
        </w:rPr>
        <w:t>という現象</w:t>
      </w:r>
      <w:r w:rsidR="00DE3F2C">
        <w:rPr>
          <w:rFonts w:hint="eastAsia"/>
        </w:rPr>
        <w:t>は</w:t>
      </w:r>
      <w:r w:rsidR="006A001B">
        <w:rPr>
          <w:rFonts w:hint="eastAsia"/>
        </w:rPr>
        <w:t>、</w:t>
      </w:r>
      <w:r w:rsidR="00487ECA">
        <w:rPr>
          <w:rFonts w:hint="eastAsia"/>
        </w:rPr>
        <w:t>生成</w:t>
      </w:r>
      <w:r w:rsidR="00487ECA">
        <w:rPr>
          <w:rFonts w:hint="eastAsia"/>
        </w:rPr>
        <w:t>AI</w:t>
      </w:r>
      <w:r w:rsidR="00487ECA">
        <w:rPr>
          <w:rFonts w:hint="eastAsia"/>
        </w:rPr>
        <w:t>の</w:t>
      </w:r>
      <w:r w:rsidR="004D7DEC">
        <w:rPr>
          <w:rFonts w:hint="eastAsia"/>
        </w:rPr>
        <w:t>深刻</w:t>
      </w:r>
      <w:r w:rsidR="00DE3F2C">
        <w:rPr>
          <w:rFonts w:hint="eastAsia"/>
        </w:rPr>
        <w:t>な問題で、専門家の先生</w:t>
      </w:r>
      <w:r w:rsidR="003B47F3">
        <w:rPr>
          <w:rFonts w:hint="eastAsia"/>
        </w:rPr>
        <w:t>に話を伺ったところ</w:t>
      </w:r>
      <w:r w:rsidR="00DE3F2C">
        <w:rPr>
          <w:rFonts w:hint="eastAsia"/>
        </w:rPr>
        <w:t>「ハルシネーションの根本的な解決は難しいので、生成</w:t>
      </w:r>
      <w:r w:rsidR="00DE3F2C">
        <w:rPr>
          <w:rFonts w:hint="eastAsia"/>
        </w:rPr>
        <w:t>AI</w:t>
      </w:r>
      <w:r w:rsidR="00DE3F2C">
        <w:rPr>
          <w:rFonts w:hint="eastAsia"/>
        </w:rPr>
        <w:t>が出した回答に対して、信頼できる</w:t>
      </w:r>
      <w:r w:rsidR="00CA0CC7">
        <w:rPr>
          <w:rFonts w:hint="eastAsia"/>
        </w:rPr>
        <w:t>別の</w:t>
      </w:r>
      <w:r w:rsidR="00DE3F2C">
        <w:rPr>
          <w:rFonts w:hint="eastAsia"/>
        </w:rPr>
        <w:t>ソースを用いてファクトチェックを用いる</w:t>
      </w:r>
      <w:r w:rsidR="00BA4165">
        <w:rPr>
          <w:rFonts w:hint="eastAsia"/>
        </w:rPr>
        <w:t>のが最善策であろう</w:t>
      </w:r>
      <w:r w:rsidR="00DE3F2C">
        <w:rPr>
          <w:rFonts w:hint="eastAsia"/>
        </w:rPr>
        <w:t>」と</w:t>
      </w:r>
      <w:r w:rsidR="00253864">
        <w:rPr>
          <w:rFonts w:hint="eastAsia"/>
        </w:rPr>
        <w:t>いう</w:t>
      </w:r>
      <w:r w:rsidR="00DE3F2C">
        <w:rPr>
          <w:rFonts w:hint="eastAsia"/>
        </w:rPr>
        <w:t>意見を伺いました。</w:t>
      </w:r>
      <w:r w:rsidR="00E049DF">
        <w:rPr>
          <w:rFonts w:hint="eastAsia"/>
        </w:rPr>
        <w:t>しかし、子どもにそのようなファクトチェックを求めるのは、現実的にはかなり難しい</w:t>
      </w:r>
      <w:r w:rsidR="00A01C25">
        <w:rPr>
          <w:rFonts w:hint="eastAsia"/>
        </w:rPr>
        <w:t>でしょう</w:t>
      </w:r>
      <w:r w:rsidR="00E049DF">
        <w:rPr>
          <w:rFonts w:hint="eastAsia"/>
        </w:rPr>
        <w:t>。</w:t>
      </w:r>
    </w:p>
    <w:p w14:paraId="067B8852" w14:textId="77777777" w:rsidR="00DE3F2C" w:rsidRDefault="00DE3F2C" w:rsidP="00E049DF">
      <w:pPr>
        <w:jc w:val="both"/>
      </w:pPr>
    </w:p>
    <w:p w14:paraId="4C2978BF" w14:textId="406B65CF" w:rsidR="00DD2C93" w:rsidRDefault="00FA3521" w:rsidP="004E125A">
      <w:pPr>
        <w:ind w:firstLineChars="100" w:firstLine="240"/>
        <w:jc w:val="both"/>
      </w:pPr>
      <w:r>
        <w:rPr>
          <w:rFonts w:hint="eastAsia"/>
        </w:rPr>
        <w:t>次に</w:t>
      </w:r>
      <w:r w:rsidR="00FF6029">
        <w:rPr>
          <w:rFonts w:hint="eastAsia"/>
        </w:rPr>
        <w:t>「</w:t>
      </w:r>
      <w:r>
        <w:rPr>
          <w:rFonts w:hint="eastAsia"/>
        </w:rPr>
        <w:t>生成ＡＩから</w:t>
      </w:r>
      <w:r w:rsidR="00FF6029">
        <w:rPr>
          <w:rFonts w:hint="eastAsia"/>
        </w:rPr>
        <w:t>まともな</w:t>
      </w:r>
      <w:r>
        <w:rPr>
          <w:rFonts w:hint="eastAsia"/>
        </w:rPr>
        <w:t>回答を得るためには、それなりの質問の仕方があるので、質問力の向上につながるのでは</w:t>
      </w:r>
      <w:r w:rsidR="00B82ED2">
        <w:rPr>
          <w:rFonts w:hint="eastAsia"/>
        </w:rPr>
        <w:t>」</w:t>
      </w:r>
      <w:r w:rsidR="0073595F">
        <w:rPr>
          <w:rFonts w:hint="eastAsia"/>
        </w:rPr>
        <w:t>という意見</w:t>
      </w:r>
      <w:r>
        <w:rPr>
          <w:rFonts w:hint="eastAsia"/>
        </w:rPr>
        <w:t>がありました。</w:t>
      </w:r>
      <w:r w:rsidR="00DD3AF8">
        <w:rPr>
          <w:rFonts w:hint="eastAsia"/>
        </w:rPr>
        <w:t>しかし、</w:t>
      </w:r>
      <w:r w:rsidR="00E27900">
        <w:rPr>
          <w:rFonts w:hint="eastAsia"/>
        </w:rPr>
        <w:t>私</w:t>
      </w:r>
      <w:r w:rsidR="00FE0228">
        <w:rPr>
          <w:rFonts w:hint="eastAsia"/>
        </w:rPr>
        <w:t>としては</w:t>
      </w:r>
      <w:r w:rsidR="00D622A3">
        <w:rPr>
          <w:rFonts w:hint="eastAsia"/>
        </w:rPr>
        <w:t>「</w:t>
      </w:r>
      <w:r w:rsidR="00FE0228">
        <w:rPr>
          <w:rFonts w:hint="eastAsia"/>
        </w:rPr>
        <w:t>生成ＡＩに質問する力</w:t>
      </w:r>
      <w:r w:rsidR="00D622A3">
        <w:rPr>
          <w:rFonts w:hint="eastAsia"/>
        </w:rPr>
        <w:t>」</w:t>
      </w:r>
      <w:r w:rsidR="00FE0228">
        <w:rPr>
          <w:rFonts w:hint="eastAsia"/>
        </w:rPr>
        <w:t>よりも</w:t>
      </w:r>
      <w:r w:rsidR="00D622A3">
        <w:rPr>
          <w:rFonts w:hint="eastAsia"/>
        </w:rPr>
        <w:t>「</w:t>
      </w:r>
      <w:r w:rsidR="00E27900">
        <w:rPr>
          <w:rFonts w:hint="eastAsia"/>
        </w:rPr>
        <w:t>生身の</w:t>
      </w:r>
      <w:r w:rsidR="0085362D">
        <w:rPr>
          <w:rFonts w:hint="eastAsia"/>
        </w:rPr>
        <w:t>相手とコミュニケーションを取る</w:t>
      </w:r>
      <w:r w:rsidR="00FE0228">
        <w:rPr>
          <w:rFonts w:hint="eastAsia"/>
        </w:rPr>
        <w:t>能力</w:t>
      </w:r>
      <w:r w:rsidR="00D622A3">
        <w:rPr>
          <w:rFonts w:hint="eastAsia"/>
        </w:rPr>
        <w:t>」</w:t>
      </w:r>
      <w:r w:rsidR="00FE0228">
        <w:rPr>
          <w:rFonts w:hint="eastAsia"/>
        </w:rPr>
        <w:t>の方が重要</w:t>
      </w:r>
      <w:r w:rsidR="008D6E19">
        <w:rPr>
          <w:rFonts w:hint="eastAsia"/>
        </w:rPr>
        <w:t>だと思います</w:t>
      </w:r>
      <w:r w:rsidR="00FE0228">
        <w:rPr>
          <w:rFonts w:hint="eastAsia"/>
        </w:rPr>
        <w:t>。</w:t>
      </w:r>
      <w:r w:rsidR="002B4C75">
        <w:rPr>
          <w:rFonts w:hint="eastAsia"/>
        </w:rPr>
        <w:t>人間を相手に質問</w:t>
      </w:r>
      <w:r w:rsidR="00573365">
        <w:rPr>
          <w:rFonts w:hint="eastAsia"/>
        </w:rPr>
        <w:t>しながらコミュニケーションをとっていくことだって、</w:t>
      </w:r>
      <w:r w:rsidR="002B4C75">
        <w:rPr>
          <w:rFonts w:hint="eastAsia"/>
        </w:rPr>
        <w:t>簡単なことではありません。子どもがまず身につけるべきは</w:t>
      </w:r>
      <w:r w:rsidR="003E5309">
        <w:rPr>
          <w:rFonts w:hint="eastAsia"/>
        </w:rPr>
        <w:t>、「</w:t>
      </w:r>
      <w:r w:rsidR="002B4C75">
        <w:rPr>
          <w:rFonts w:hint="eastAsia"/>
        </w:rPr>
        <w:t>生身の人間との対話</w:t>
      </w:r>
      <w:r w:rsidR="00EC35F8">
        <w:rPr>
          <w:rFonts w:hint="eastAsia"/>
        </w:rPr>
        <w:t>スキル</w:t>
      </w:r>
      <w:r w:rsidR="003E5309">
        <w:rPr>
          <w:rFonts w:hint="eastAsia"/>
        </w:rPr>
        <w:t>」</w:t>
      </w:r>
      <w:r w:rsidR="002B4C75">
        <w:rPr>
          <w:rFonts w:hint="eastAsia"/>
        </w:rPr>
        <w:t>で</w:t>
      </w:r>
      <w:r w:rsidR="003E5309">
        <w:rPr>
          <w:rFonts w:hint="eastAsia"/>
        </w:rPr>
        <w:t>はないでしょうか</w:t>
      </w:r>
      <w:r w:rsidR="002B4C75">
        <w:rPr>
          <w:rFonts w:hint="eastAsia"/>
        </w:rPr>
        <w:t>。</w:t>
      </w:r>
      <w:r w:rsidR="00FE0228">
        <w:rPr>
          <w:rFonts w:hint="eastAsia"/>
        </w:rPr>
        <w:t>最後に、</w:t>
      </w:r>
      <w:r w:rsidR="00D36B94">
        <w:rPr>
          <w:rFonts w:hint="eastAsia"/>
        </w:rPr>
        <w:t>「</w:t>
      </w:r>
      <w:r w:rsidR="00FE0228">
        <w:rPr>
          <w:rFonts w:hint="eastAsia"/>
        </w:rPr>
        <w:t>すべての家庭で十分な語りかけがで</w:t>
      </w:r>
      <w:r w:rsidR="007D6440">
        <w:rPr>
          <w:rFonts w:hint="eastAsia"/>
        </w:rPr>
        <w:t>きるとは限らないので</w:t>
      </w:r>
      <w:r w:rsidR="00E27900">
        <w:rPr>
          <w:rFonts w:hint="eastAsia"/>
        </w:rPr>
        <w:t>、補助的な役割として使えば良い</w:t>
      </w:r>
      <w:r w:rsidR="00D36B94">
        <w:rPr>
          <w:rFonts w:hint="eastAsia"/>
        </w:rPr>
        <w:t>」</w:t>
      </w:r>
      <w:r w:rsidR="00FE0228">
        <w:rPr>
          <w:rFonts w:hint="eastAsia"/>
        </w:rPr>
        <w:t>という回答がありました。</w:t>
      </w:r>
      <w:r w:rsidR="0011269B">
        <w:rPr>
          <w:rFonts w:hint="eastAsia"/>
        </w:rPr>
        <w:t>この指摘</w:t>
      </w:r>
      <w:r w:rsidR="00FE0228">
        <w:rPr>
          <w:rFonts w:hint="eastAsia"/>
        </w:rPr>
        <w:t>については本稿の最後に戻って</w:t>
      </w:r>
      <w:r w:rsidR="00D622A3">
        <w:rPr>
          <w:rFonts w:hint="eastAsia"/>
        </w:rPr>
        <w:t>きます</w:t>
      </w:r>
      <w:r w:rsidR="00FE0228">
        <w:rPr>
          <w:rFonts w:hint="eastAsia"/>
        </w:rPr>
        <w:t>。</w:t>
      </w:r>
    </w:p>
    <w:p w14:paraId="6E0A11BF" w14:textId="77777777" w:rsidR="00FE0228" w:rsidRDefault="00FE0228" w:rsidP="00124824">
      <w:pPr>
        <w:jc w:val="both"/>
      </w:pPr>
    </w:p>
    <w:p w14:paraId="4323DAE5" w14:textId="64C5EA15" w:rsidR="00637A23" w:rsidRDefault="00455941" w:rsidP="00741DFC">
      <w:pPr>
        <w:ind w:firstLineChars="100" w:firstLine="240"/>
        <w:jc w:val="both"/>
      </w:pPr>
      <w:r>
        <w:rPr>
          <w:rFonts w:hint="eastAsia"/>
        </w:rPr>
        <w:t>一方で、リスクに関する意見も寄せられました。</w:t>
      </w:r>
      <w:r w:rsidR="00463DFE">
        <w:rPr>
          <w:rFonts w:hint="eastAsia"/>
        </w:rPr>
        <w:t>例えば</w:t>
      </w:r>
      <w:r w:rsidR="00446383">
        <w:rPr>
          <w:rFonts w:hint="eastAsia"/>
        </w:rPr>
        <w:t>、</w:t>
      </w:r>
      <w:r w:rsidR="00B17365">
        <w:rPr>
          <w:rFonts w:hint="eastAsia"/>
        </w:rPr>
        <w:t>方言の消失に拍車をかけてしまう可能性です</w:t>
      </w:r>
      <w:r w:rsidR="002764B6">
        <w:rPr>
          <w:rFonts w:hint="eastAsia"/>
        </w:rPr>
        <w:t>。</w:t>
      </w:r>
      <w:r w:rsidR="00B17365">
        <w:rPr>
          <w:rFonts w:hint="eastAsia"/>
        </w:rPr>
        <w:t>全国の子どもたちが画一化されたアプリで言語を学べば、それは方言が失われることにつなが</w:t>
      </w:r>
      <w:r w:rsidR="00745E6D">
        <w:rPr>
          <w:rFonts w:hint="eastAsia"/>
        </w:rPr>
        <w:t>るかもしれません</w:t>
      </w:r>
      <w:r w:rsidR="00B17365">
        <w:rPr>
          <w:rFonts w:hint="eastAsia"/>
        </w:rPr>
        <w:t>。</w:t>
      </w:r>
      <w:r w:rsidR="0073073A">
        <w:rPr>
          <w:rFonts w:hint="eastAsia"/>
        </w:rPr>
        <w:t>方言は文化</w:t>
      </w:r>
      <w:r w:rsidR="00EF1A2E">
        <w:rPr>
          <w:rFonts w:hint="eastAsia"/>
        </w:rPr>
        <w:t>的</w:t>
      </w:r>
      <w:r w:rsidR="0073073A">
        <w:rPr>
          <w:rFonts w:hint="eastAsia"/>
        </w:rPr>
        <w:t>財産ですから、これは重要な</w:t>
      </w:r>
      <w:r w:rsidR="002764B6">
        <w:rPr>
          <w:rFonts w:hint="eastAsia"/>
        </w:rPr>
        <w:t>問題で</w:t>
      </w:r>
      <w:r w:rsidR="00624EAA">
        <w:rPr>
          <w:rFonts w:hint="eastAsia"/>
        </w:rPr>
        <w:t>す</w:t>
      </w:r>
      <w:r w:rsidR="0073073A">
        <w:rPr>
          <w:rFonts w:hint="eastAsia"/>
        </w:rPr>
        <w:t>。</w:t>
      </w:r>
      <w:r w:rsidR="00EB7268">
        <w:rPr>
          <w:rFonts w:hint="eastAsia"/>
        </w:rPr>
        <w:t>ただ、有料版</w:t>
      </w:r>
      <w:r w:rsidR="00741DFC">
        <w:rPr>
          <w:rFonts w:hint="eastAsia"/>
        </w:rPr>
        <w:t>の</w:t>
      </w:r>
      <w:r w:rsidR="003A365C">
        <w:t>ChatGPT-4o</w:t>
      </w:r>
      <w:r w:rsidR="00741DFC">
        <w:rPr>
          <w:rFonts w:hint="eastAsia"/>
        </w:rPr>
        <w:t>に</w:t>
      </w:r>
      <w:r w:rsidR="00EB7268">
        <w:rPr>
          <w:rFonts w:hint="eastAsia"/>
        </w:rPr>
        <w:t>「関西方言で話しかけて</w:t>
      </w:r>
      <w:r w:rsidR="001F5EA9">
        <w:rPr>
          <w:rFonts w:hint="eastAsia"/>
        </w:rPr>
        <w:t>」「</w:t>
      </w:r>
      <w:r w:rsidR="00741DFC">
        <w:rPr>
          <w:rFonts w:hint="eastAsia"/>
        </w:rPr>
        <w:t>宮城</w:t>
      </w:r>
      <w:r w:rsidR="001F5EA9">
        <w:rPr>
          <w:rFonts w:hint="eastAsia"/>
        </w:rPr>
        <w:t>方言で話しかけて」</w:t>
      </w:r>
      <w:r w:rsidR="00FB0D3A">
        <w:rPr>
          <w:rFonts w:hint="eastAsia"/>
        </w:rPr>
        <w:t>「北海道方言</w:t>
      </w:r>
      <w:r w:rsidR="002B7A04">
        <w:rPr>
          <w:rFonts w:hint="eastAsia"/>
        </w:rPr>
        <w:t>で話しかけて</w:t>
      </w:r>
      <w:r w:rsidR="00FB0D3A">
        <w:rPr>
          <w:rFonts w:hint="eastAsia"/>
        </w:rPr>
        <w:t>」</w:t>
      </w:r>
      <w:r w:rsidR="001F5EA9">
        <w:rPr>
          <w:rFonts w:hint="eastAsia"/>
        </w:rPr>
        <w:t>とお願いしたところ、それぞれの方言で回答</w:t>
      </w:r>
      <w:r w:rsidR="00857095">
        <w:rPr>
          <w:rFonts w:hint="eastAsia"/>
        </w:rPr>
        <w:t>が</w:t>
      </w:r>
      <w:r w:rsidR="001F5EA9">
        <w:rPr>
          <w:rFonts w:hint="eastAsia"/>
        </w:rPr>
        <w:t>返</w:t>
      </w:r>
      <w:r w:rsidR="00857095">
        <w:rPr>
          <w:rFonts w:hint="eastAsia"/>
        </w:rPr>
        <w:t>って</w:t>
      </w:r>
      <w:r w:rsidR="001F5EA9">
        <w:rPr>
          <w:rFonts w:hint="eastAsia"/>
        </w:rPr>
        <w:t>きました。</w:t>
      </w:r>
      <w:r w:rsidR="00637A23">
        <w:rPr>
          <w:rFonts w:hint="eastAsia"/>
        </w:rPr>
        <w:t>どこまで</w:t>
      </w:r>
      <w:r w:rsidR="00D168AD">
        <w:rPr>
          <w:rFonts w:hint="eastAsia"/>
        </w:rPr>
        <w:t>しっかりと</w:t>
      </w:r>
      <w:r w:rsidR="00637A23">
        <w:rPr>
          <w:rFonts w:hint="eastAsia"/>
        </w:rPr>
        <w:t>方言で対応してくれるのか</w:t>
      </w:r>
      <w:r w:rsidR="003D5423">
        <w:rPr>
          <w:rFonts w:hint="eastAsia"/>
        </w:rPr>
        <w:t>——また、それぞれの方言</w:t>
      </w:r>
      <w:r w:rsidR="0072562C">
        <w:rPr>
          <w:rFonts w:hint="eastAsia"/>
        </w:rPr>
        <w:t>がどれだけ</w:t>
      </w:r>
      <w:r w:rsidR="003D5423">
        <w:rPr>
          <w:rFonts w:hint="eastAsia"/>
        </w:rPr>
        <w:t>音声的に自然なのか——</w:t>
      </w:r>
      <w:r w:rsidR="00CF2279">
        <w:rPr>
          <w:rFonts w:hint="eastAsia"/>
        </w:rPr>
        <w:t>などは、</w:t>
      </w:r>
      <w:r w:rsidR="00637A23">
        <w:rPr>
          <w:rFonts w:hint="eastAsia"/>
        </w:rPr>
        <w:t>じっくりと</w:t>
      </w:r>
      <w:r w:rsidR="00F03596">
        <w:rPr>
          <w:rFonts w:hint="eastAsia"/>
        </w:rPr>
        <w:t>精査</w:t>
      </w:r>
      <w:r w:rsidR="00637A23">
        <w:rPr>
          <w:rFonts w:hint="eastAsia"/>
        </w:rPr>
        <w:t>して次回以降の記事で報告したいと思います。</w:t>
      </w:r>
    </w:p>
    <w:p w14:paraId="4EC7E34E" w14:textId="77777777" w:rsidR="00637A23" w:rsidRDefault="00637A23" w:rsidP="004E125A">
      <w:pPr>
        <w:ind w:firstLineChars="100" w:firstLine="240"/>
        <w:jc w:val="both"/>
      </w:pPr>
    </w:p>
    <w:p w14:paraId="1357CED7" w14:textId="51915071" w:rsidR="006478F2" w:rsidRDefault="00664A9F" w:rsidP="004E125A">
      <w:pPr>
        <w:ind w:firstLineChars="100" w:firstLine="240"/>
        <w:jc w:val="both"/>
      </w:pPr>
      <w:r>
        <w:rPr>
          <w:rFonts w:hint="eastAsia"/>
        </w:rPr>
        <w:t>また、</w:t>
      </w:r>
      <w:r w:rsidR="002E62EF">
        <w:rPr>
          <w:rFonts w:hint="eastAsia"/>
        </w:rPr>
        <w:t>「</w:t>
      </w:r>
      <w:r>
        <w:rPr>
          <w:rFonts w:hint="eastAsia"/>
        </w:rPr>
        <w:t>生成ＡＩは酷いことばを投げつけ</w:t>
      </w:r>
      <w:r w:rsidR="002E12CF">
        <w:rPr>
          <w:rFonts w:hint="eastAsia"/>
        </w:rPr>
        <w:t>られても</w:t>
      </w:r>
      <w:r>
        <w:rPr>
          <w:rFonts w:hint="eastAsia"/>
        </w:rPr>
        <w:t>傷つかないので、ことばが人を傷つけ得ることを学べない</w:t>
      </w:r>
      <w:r w:rsidR="002E62EF">
        <w:rPr>
          <w:rFonts w:hint="eastAsia"/>
        </w:rPr>
        <w:t>」</w:t>
      </w:r>
      <w:r>
        <w:rPr>
          <w:rFonts w:hint="eastAsia"/>
        </w:rPr>
        <w:t>とい</w:t>
      </w:r>
      <w:r w:rsidR="002E62EF">
        <w:rPr>
          <w:rFonts w:hint="eastAsia"/>
        </w:rPr>
        <w:t>う</w:t>
      </w:r>
      <w:r>
        <w:rPr>
          <w:rFonts w:hint="eastAsia"/>
        </w:rPr>
        <w:t>懸念</w:t>
      </w:r>
      <w:r w:rsidR="002E62EF">
        <w:rPr>
          <w:rFonts w:hint="eastAsia"/>
        </w:rPr>
        <w:t>が</w:t>
      </w:r>
      <w:r>
        <w:rPr>
          <w:rFonts w:hint="eastAsia"/>
        </w:rPr>
        <w:t>あげられました。</w:t>
      </w:r>
      <w:r w:rsidR="006B5213">
        <w:rPr>
          <w:rFonts w:hint="eastAsia"/>
        </w:rPr>
        <w:t>さらに</w:t>
      </w:r>
      <w:r w:rsidR="003F0CDC">
        <w:rPr>
          <w:rFonts w:hint="eastAsia"/>
        </w:rPr>
        <w:t>、</w:t>
      </w:r>
      <w:r w:rsidR="0073595F">
        <w:rPr>
          <w:rFonts w:hint="eastAsia"/>
        </w:rPr>
        <w:t>これはアンケート外で寄せられた意見ですが</w:t>
      </w:r>
      <w:r w:rsidR="002764B6">
        <w:rPr>
          <w:rFonts w:hint="eastAsia"/>
        </w:rPr>
        <w:t>、</w:t>
      </w:r>
      <w:r w:rsidR="00787A88">
        <w:rPr>
          <w:rFonts w:hint="eastAsia"/>
        </w:rPr>
        <w:t>「</w:t>
      </w:r>
      <w:r w:rsidR="000C241C">
        <w:rPr>
          <w:rFonts w:hint="eastAsia"/>
        </w:rPr>
        <w:t>言語発達を観察すること</w:t>
      </w:r>
      <w:r w:rsidR="00DA11CE">
        <w:rPr>
          <w:rFonts w:hint="eastAsia"/>
        </w:rPr>
        <w:t>は、</w:t>
      </w:r>
      <w:r w:rsidR="000C241C">
        <w:rPr>
          <w:rFonts w:hint="eastAsia"/>
        </w:rPr>
        <w:t>子育ての楽しみ</w:t>
      </w:r>
      <w:r w:rsidR="00DA11CE">
        <w:rPr>
          <w:rFonts w:hint="eastAsia"/>
        </w:rPr>
        <w:t>の一つ</w:t>
      </w:r>
      <w:r w:rsidR="000C241C">
        <w:rPr>
          <w:rFonts w:hint="eastAsia"/>
        </w:rPr>
        <w:t>なのだ</w:t>
      </w:r>
      <w:r w:rsidR="000C241C">
        <w:rPr>
          <w:rFonts w:hint="eastAsia"/>
        </w:rPr>
        <w:lastRenderedPageBreak/>
        <w:t>から、そこを機械に任せてしまうのは勿体ない</w:t>
      </w:r>
      <w:r w:rsidR="00D73A33">
        <w:rPr>
          <w:rFonts w:hint="eastAsia"/>
        </w:rPr>
        <w:t>」</w:t>
      </w:r>
      <w:r w:rsidR="000C241C">
        <w:rPr>
          <w:rFonts w:hint="eastAsia"/>
        </w:rPr>
        <w:t>という声も</w:t>
      </w:r>
      <w:r w:rsidR="00253864">
        <w:rPr>
          <w:rFonts w:hint="eastAsia"/>
        </w:rPr>
        <w:t>複数の言語学者から</w:t>
      </w:r>
      <w:r w:rsidR="00D73A33">
        <w:rPr>
          <w:rFonts w:hint="eastAsia"/>
        </w:rPr>
        <w:t>あがりました</w:t>
      </w:r>
      <w:r w:rsidR="000C241C">
        <w:rPr>
          <w:rFonts w:hint="eastAsia"/>
        </w:rPr>
        <w:t>。</w:t>
      </w:r>
      <w:r w:rsidR="00797EC1">
        <w:rPr>
          <w:rFonts w:hint="eastAsia"/>
        </w:rPr>
        <w:t>これは言語学者ならでは</w:t>
      </w:r>
      <w:proofErr w:type="gramStart"/>
      <w:r w:rsidR="00797EC1">
        <w:rPr>
          <w:rFonts w:hint="eastAsia"/>
        </w:rPr>
        <w:t>の</w:t>
      </w:r>
      <w:proofErr w:type="gramEnd"/>
      <w:r w:rsidR="00797EC1">
        <w:rPr>
          <w:rFonts w:hint="eastAsia"/>
        </w:rPr>
        <w:t>意見かもしれませんが、私もこの</w:t>
      </w:r>
      <w:r w:rsidR="00DF5BCE">
        <w:rPr>
          <w:rFonts w:hint="eastAsia"/>
        </w:rPr>
        <w:t>同意見</w:t>
      </w:r>
      <w:r w:rsidR="00797EC1">
        <w:rPr>
          <w:rFonts w:hint="eastAsia"/>
        </w:rPr>
        <w:t>です。</w:t>
      </w:r>
      <w:r w:rsidR="00090F04">
        <w:rPr>
          <w:rFonts w:hint="eastAsia"/>
        </w:rPr>
        <w:t>子どもがどのように言葉を身につけていくのかを愛でることは、</w:t>
      </w:r>
      <w:r w:rsidR="008D7E20">
        <w:rPr>
          <w:rFonts w:hint="eastAsia"/>
        </w:rPr>
        <w:t>私自身も</w:t>
      </w:r>
      <w:r w:rsidR="00A946D9">
        <w:rPr>
          <w:rFonts w:hint="eastAsia"/>
        </w:rPr>
        <w:t>子育てにおける</w:t>
      </w:r>
      <w:r w:rsidR="00755403">
        <w:rPr>
          <w:rFonts w:hint="eastAsia"/>
        </w:rPr>
        <w:t>大きな</w:t>
      </w:r>
      <w:r w:rsidR="00A946D9">
        <w:rPr>
          <w:rFonts w:hint="eastAsia"/>
        </w:rPr>
        <w:t>喜び</w:t>
      </w:r>
      <w:r w:rsidR="00755403">
        <w:rPr>
          <w:rFonts w:hint="eastAsia"/>
        </w:rPr>
        <w:t>として感じていました</w:t>
      </w:r>
      <w:r w:rsidR="00A946D9">
        <w:rPr>
          <w:rFonts w:hint="eastAsia"/>
        </w:rPr>
        <w:t>。</w:t>
      </w:r>
    </w:p>
    <w:p w14:paraId="2AA6CAB9" w14:textId="77777777" w:rsidR="000E483D" w:rsidRDefault="000E483D" w:rsidP="00124824">
      <w:pPr>
        <w:jc w:val="both"/>
      </w:pPr>
    </w:p>
    <w:p w14:paraId="5BBBF306" w14:textId="53D8B49F" w:rsidR="00324F35" w:rsidRDefault="00546726" w:rsidP="004E125A">
      <w:pPr>
        <w:ind w:firstLineChars="100" w:firstLine="240"/>
        <w:jc w:val="both"/>
      </w:pPr>
      <w:r>
        <w:rPr>
          <w:rFonts w:hint="eastAsia"/>
        </w:rPr>
        <w:t>今まで論じてきたことを踏まえ</w:t>
      </w:r>
      <w:r w:rsidR="000B65F5">
        <w:rPr>
          <w:rFonts w:hint="eastAsia"/>
        </w:rPr>
        <w:t>た</w:t>
      </w:r>
      <w:r w:rsidR="00AF27F0">
        <w:rPr>
          <w:rFonts w:hint="eastAsia"/>
        </w:rPr>
        <w:t>現状の</w:t>
      </w:r>
      <w:r w:rsidR="00455941">
        <w:rPr>
          <w:rFonts w:hint="eastAsia"/>
        </w:rPr>
        <w:t>結論は</w:t>
      </w:r>
      <w:r w:rsidR="00666941">
        <w:rPr>
          <w:rFonts w:hint="eastAsia"/>
        </w:rPr>
        <w:t>、</w:t>
      </w:r>
      <w:r w:rsidR="00455941">
        <w:rPr>
          <w:rFonts w:hint="eastAsia"/>
        </w:rPr>
        <w:t>以下</w:t>
      </w:r>
      <w:r w:rsidR="00F55383">
        <w:rPr>
          <w:rFonts w:hint="eastAsia"/>
        </w:rPr>
        <w:t>の</w:t>
      </w:r>
      <w:r w:rsidR="003B701C">
        <w:rPr>
          <w:rFonts w:hint="eastAsia"/>
        </w:rPr>
        <w:t>具体的提案</w:t>
      </w:r>
      <w:r w:rsidR="00F55383">
        <w:rPr>
          <w:rFonts w:hint="eastAsia"/>
        </w:rPr>
        <w:t>に</w:t>
      </w:r>
      <w:r w:rsidR="00455941">
        <w:rPr>
          <w:rFonts w:hint="eastAsia"/>
        </w:rPr>
        <w:t>集約され</w:t>
      </w:r>
      <w:r w:rsidR="00E864C4">
        <w:rPr>
          <w:rFonts w:hint="eastAsia"/>
        </w:rPr>
        <w:t>ます</w:t>
      </w:r>
      <w:r w:rsidR="00455941">
        <w:rPr>
          <w:rFonts w:hint="eastAsia"/>
        </w:rPr>
        <w:t>。</w:t>
      </w:r>
      <w:r w:rsidR="00B36E0F">
        <w:rPr>
          <w:rFonts w:hint="eastAsia"/>
        </w:rPr>
        <w:t>ＶＲヘッドマウントディスプレイは、医学的な観点から年齢制限が推奨されています。</w:t>
      </w:r>
      <w:r w:rsidR="00E37308">
        <w:rPr>
          <w:rFonts w:hint="eastAsia"/>
        </w:rPr>
        <w:t>各メーカーによって具体的な年齢は異なりますが、少なくとも十歳以下の使用は制限されているようです。</w:t>
      </w:r>
      <w:r w:rsidR="00B36E0F">
        <w:rPr>
          <w:rFonts w:hint="eastAsia"/>
        </w:rPr>
        <w:t>同じことが生成ＡＩについても言え</w:t>
      </w:r>
      <w:r w:rsidR="00E37308">
        <w:rPr>
          <w:rFonts w:hint="eastAsia"/>
        </w:rPr>
        <w:t>るのではないでしょうか</w:t>
      </w:r>
      <w:r w:rsidR="00947BC9">
        <w:rPr>
          <w:rFonts w:hint="eastAsia"/>
        </w:rPr>
        <w:t>——</w:t>
      </w:r>
      <w:r w:rsidR="00DF1383">
        <w:rPr>
          <w:rFonts w:hint="eastAsia"/>
        </w:rPr>
        <w:t>つまり、</w:t>
      </w:r>
      <w:r w:rsidR="00B36E0F">
        <w:rPr>
          <w:rFonts w:hint="eastAsia"/>
        </w:rPr>
        <w:t>ガイドライン</w:t>
      </w:r>
      <w:r w:rsidR="004971B3">
        <w:rPr>
          <w:rFonts w:hint="eastAsia"/>
        </w:rPr>
        <w:t>の構築です。</w:t>
      </w:r>
      <w:r w:rsidR="00563310">
        <w:rPr>
          <w:rFonts w:hint="eastAsia"/>
        </w:rPr>
        <w:t>詳細はこれから議論していくべきですが、</w:t>
      </w:r>
      <w:r w:rsidR="007E3CFC">
        <w:rPr>
          <w:rFonts w:hint="eastAsia"/>
        </w:rPr>
        <w:t>現時点で</w:t>
      </w:r>
      <w:r w:rsidR="002327B0">
        <w:rPr>
          <w:rFonts w:hint="eastAsia"/>
        </w:rPr>
        <w:t>の叩き台として</w:t>
      </w:r>
      <w:r w:rsidR="00324F35">
        <w:rPr>
          <w:rFonts w:hint="eastAsia"/>
        </w:rPr>
        <w:t>：</w:t>
      </w:r>
    </w:p>
    <w:p w14:paraId="54670286" w14:textId="77777777" w:rsidR="00324F35" w:rsidRDefault="00324F35" w:rsidP="004E125A">
      <w:pPr>
        <w:ind w:firstLineChars="100" w:firstLine="240"/>
        <w:jc w:val="both"/>
      </w:pPr>
    </w:p>
    <w:p w14:paraId="1CC344C1" w14:textId="77777777" w:rsidR="005972F6" w:rsidRDefault="00B36E0F" w:rsidP="00324F35">
      <w:pPr>
        <w:pStyle w:val="ListParagraph"/>
        <w:numPr>
          <w:ilvl w:val="0"/>
          <w:numId w:val="1"/>
        </w:numPr>
        <w:jc w:val="both"/>
      </w:pPr>
      <w:r>
        <w:rPr>
          <w:rFonts w:hint="eastAsia"/>
        </w:rPr>
        <w:t>母語がある程度確立するまでは使用を控える。言語の成長には個人差があるが、</w:t>
      </w:r>
      <w:r w:rsidR="00255FE3">
        <w:rPr>
          <w:rFonts w:hint="eastAsia"/>
        </w:rPr>
        <w:t>少なくとも</w:t>
      </w:r>
      <w:r>
        <w:rPr>
          <w:rFonts w:hint="eastAsia"/>
        </w:rPr>
        <w:t>未就学児には与えない</w:t>
      </w:r>
      <w:r w:rsidR="00FB6C45">
        <w:rPr>
          <w:rFonts w:hint="eastAsia"/>
        </w:rPr>
        <w:t>。</w:t>
      </w:r>
    </w:p>
    <w:p w14:paraId="0ED8A440" w14:textId="13E6EA9D" w:rsidR="00324F35" w:rsidRDefault="003C00E6" w:rsidP="00324F35">
      <w:pPr>
        <w:pStyle w:val="ListParagraph"/>
        <w:numPr>
          <w:ilvl w:val="0"/>
          <w:numId w:val="1"/>
        </w:numPr>
        <w:jc w:val="both"/>
      </w:pPr>
      <w:r>
        <w:rPr>
          <w:rFonts w:hint="eastAsia"/>
        </w:rPr>
        <w:t>月齢・</w:t>
      </w:r>
      <w:r w:rsidR="00632F45">
        <w:rPr>
          <w:rFonts w:hint="eastAsia"/>
        </w:rPr>
        <w:t>年齢が低い</w:t>
      </w:r>
      <w:r w:rsidR="003626C6">
        <w:rPr>
          <w:rFonts w:hint="eastAsia"/>
        </w:rPr>
        <w:t>ほど影響が大きくなることが予想される</w:t>
      </w:r>
      <w:r w:rsidR="0013527C">
        <w:rPr>
          <w:rFonts w:hint="eastAsia"/>
        </w:rPr>
        <w:t>ため、使用する</w:t>
      </w:r>
      <w:r w:rsidR="005A48AD">
        <w:rPr>
          <w:rFonts w:hint="eastAsia"/>
        </w:rPr>
        <w:t>としても</w:t>
      </w:r>
      <w:r w:rsidR="0013527C">
        <w:rPr>
          <w:rFonts w:hint="eastAsia"/>
        </w:rPr>
        <w:t>、できるだけ開始</w:t>
      </w:r>
      <w:r w:rsidR="006A43F0">
        <w:rPr>
          <w:rFonts w:hint="eastAsia"/>
        </w:rPr>
        <w:t>時期</w:t>
      </w:r>
      <w:r w:rsidR="0013527C">
        <w:rPr>
          <w:rFonts w:hint="eastAsia"/>
        </w:rPr>
        <w:t>を遅らせる</w:t>
      </w:r>
      <w:r w:rsidR="00260567">
        <w:rPr>
          <w:rFonts w:hint="eastAsia"/>
        </w:rPr>
        <w:t>。</w:t>
      </w:r>
    </w:p>
    <w:p w14:paraId="2821EF5D" w14:textId="77777777" w:rsidR="00324F35" w:rsidRDefault="00B36E0F" w:rsidP="00324F35">
      <w:pPr>
        <w:pStyle w:val="ListParagraph"/>
        <w:numPr>
          <w:ilvl w:val="0"/>
          <w:numId w:val="1"/>
        </w:numPr>
        <w:jc w:val="both"/>
      </w:pPr>
      <w:r>
        <w:rPr>
          <w:rFonts w:hint="eastAsia"/>
        </w:rPr>
        <w:t>最低限、人間との会話より頻度が多くならないように使用</w:t>
      </w:r>
      <w:r w:rsidR="00635A53">
        <w:rPr>
          <w:rFonts w:hint="eastAsia"/>
        </w:rPr>
        <w:t>時間</w:t>
      </w:r>
      <w:r>
        <w:rPr>
          <w:rFonts w:hint="eastAsia"/>
        </w:rPr>
        <w:t>を制限する</w:t>
      </w:r>
      <w:r w:rsidR="001F5C1A">
        <w:rPr>
          <w:rFonts w:hint="eastAsia"/>
        </w:rPr>
        <w:t>。</w:t>
      </w:r>
    </w:p>
    <w:p w14:paraId="38E87A88" w14:textId="77777777" w:rsidR="00324F35" w:rsidRDefault="00B73CF2" w:rsidP="00324F35">
      <w:pPr>
        <w:pStyle w:val="ListParagraph"/>
        <w:numPr>
          <w:ilvl w:val="0"/>
          <w:numId w:val="1"/>
        </w:numPr>
        <w:jc w:val="both"/>
      </w:pPr>
      <w:r>
        <w:rPr>
          <w:rFonts w:hint="eastAsia"/>
        </w:rPr>
        <w:t>アプリ</w:t>
      </w:r>
      <w:r w:rsidR="00B36E0F">
        <w:rPr>
          <w:rFonts w:hint="eastAsia"/>
        </w:rPr>
        <w:t>制作側には継続したリスクアセスメントを求める</w:t>
      </w:r>
      <w:r w:rsidR="001F5C1A">
        <w:rPr>
          <w:rFonts w:hint="eastAsia"/>
        </w:rPr>
        <w:t>。</w:t>
      </w:r>
    </w:p>
    <w:p w14:paraId="49B192A4" w14:textId="77777777" w:rsidR="00324F35" w:rsidRDefault="00D80374" w:rsidP="00324F35">
      <w:pPr>
        <w:pStyle w:val="ListParagraph"/>
        <w:numPr>
          <w:ilvl w:val="0"/>
          <w:numId w:val="1"/>
        </w:numPr>
        <w:jc w:val="both"/>
      </w:pPr>
      <w:r>
        <w:rPr>
          <w:rFonts w:hint="eastAsia"/>
        </w:rPr>
        <w:t>保護者</w:t>
      </w:r>
      <w:r w:rsidR="00E30B91">
        <w:rPr>
          <w:rFonts w:hint="eastAsia"/>
        </w:rPr>
        <w:t>に</w:t>
      </w:r>
      <w:r>
        <w:rPr>
          <w:rFonts w:hint="eastAsia"/>
        </w:rPr>
        <w:t>は</w:t>
      </w:r>
      <w:r w:rsidR="008D6E19">
        <w:rPr>
          <w:rFonts w:hint="eastAsia"/>
        </w:rPr>
        <w:t>ハルシネーションの</w:t>
      </w:r>
      <w:r>
        <w:rPr>
          <w:rFonts w:hint="eastAsia"/>
        </w:rPr>
        <w:t>可能性も含め</w:t>
      </w:r>
      <w:r w:rsidR="00B36E0F">
        <w:rPr>
          <w:rFonts w:hint="eastAsia"/>
        </w:rPr>
        <w:t>生成ＡＩに関して</w:t>
      </w:r>
      <w:r w:rsidR="00BF0C36">
        <w:rPr>
          <w:rFonts w:hint="eastAsia"/>
        </w:rPr>
        <w:t>基本的な知識を持</w:t>
      </w:r>
      <w:r w:rsidR="00324F35">
        <w:rPr>
          <w:rFonts w:hint="eastAsia"/>
        </w:rPr>
        <w:t>ってもらう</w:t>
      </w:r>
      <w:r w:rsidR="001F5C1A">
        <w:rPr>
          <w:rFonts w:hint="eastAsia"/>
        </w:rPr>
        <w:t>。</w:t>
      </w:r>
    </w:p>
    <w:p w14:paraId="3C53723F" w14:textId="77777777" w:rsidR="00324F35" w:rsidRDefault="001F5C1A" w:rsidP="00324F35">
      <w:pPr>
        <w:pStyle w:val="ListParagraph"/>
        <w:numPr>
          <w:ilvl w:val="0"/>
          <w:numId w:val="1"/>
        </w:numPr>
        <w:jc w:val="both"/>
      </w:pPr>
      <w:r>
        <w:rPr>
          <w:rFonts w:hint="eastAsia"/>
        </w:rPr>
        <w:t>加えて、保護者には、</w:t>
      </w:r>
      <w:r w:rsidR="00D80374">
        <w:rPr>
          <w:rFonts w:hint="eastAsia"/>
        </w:rPr>
        <w:t>あくまでも人間との対話が</w:t>
      </w:r>
      <w:r w:rsidR="00CB694C">
        <w:rPr>
          <w:rFonts w:hint="eastAsia"/>
        </w:rPr>
        <w:t>第一</w:t>
      </w:r>
      <w:r w:rsidR="00D80374">
        <w:rPr>
          <w:rFonts w:hint="eastAsia"/>
        </w:rPr>
        <w:t>であることを認識してもらう</w:t>
      </w:r>
      <w:r>
        <w:rPr>
          <w:rFonts w:hint="eastAsia"/>
        </w:rPr>
        <w:t>。</w:t>
      </w:r>
    </w:p>
    <w:p w14:paraId="6852BE77" w14:textId="77777777" w:rsidR="00324F35" w:rsidRDefault="00324F35" w:rsidP="00324F35">
      <w:pPr>
        <w:pStyle w:val="ListParagraph"/>
        <w:ind w:left="600"/>
        <w:jc w:val="both"/>
      </w:pPr>
    </w:p>
    <w:p w14:paraId="4961C46E" w14:textId="77777777" w:rsidR="000E483D" w:rsidRPr="00F67F4E" w:rsidRDefault="00D50802" w:rsidP="00324F35">
      <w:pPr>
        <w:jc w:val="both"/>
      </w:pPr>
      <w:r>
        <w:rPr>
          <w:rFonts w:hint="eastAsia"/>
        </w:rPr>
        <w:t>などが考えられます</w:t>
      </w:r>
      <w:r w:rsidR="00B36E0F">
        <w:rPr>
          <w:rFonts w:hint="eastAsia"/>
        </w:rPr>
        <w:t>。</w:t>
      </w:r>
      <w:r w:rsidR="008D6E19">
        <w:rPr>
          <w:rFonts w:hint="eastAsia"/>
        </w:rPr>
        <w:t>私</w:t>
      </w:r>
      <w:r w:rsidR="00B14A5E">
        <w:rPr>
          <w:rFonts w:hint="eastAsia"/>
        </w:rPr>
        <w:t>としては、生成ＡＩの出力を子どもに与えることに</w:t>
      </w:r>
      <w:r w:rsidR="00EC407E">
        <w:rPr>
          <w:rFonts w:hint="eastAsia"/>
        </w:rPr>
        <w:t>は反対です</w:t>
      </w:r>
      <w:r w:rsidR="00B14A5E">
        <w:rPr>
          <w:rFonts w:hint="eastAsia"/>
        </w:rPr>
        <w:t>が、</w:t>
      </w:r>
      <w:r w:rsidR="00677C68">
        <w:rPr>
          <w:rFonts w:hint="eastAsia"/>
        </w:rPr>
        <w:t>もしそれぞれの養育者の判断</w:t>
      </w:r>
      <w:r w:rsidR="008C5558">
        <w:rPr>
          <w:rFonts w:hint="eastAsia"/>
        </w:rPr>
        <w:t>で使用するのであれば、</w:t>
      </w:r>
      <w:r w:rsidR="003C40E8">
        <w:rPr>
          <w:rFonts w:hint="eastAsia"/>
        </w:rPr>
        <w:t>それを止める権利は私にはありません。ですから、その場合、</w:t>
      </w:r>
      <w:r w:rsidR="00C518B9">
        <w:rPr>
          <w:rFonts w:hint="eastAsia"/>
        </w:rPr>
        <w:t>十分に</w:t>
      </w:r>
      <w:r w:rsidR="008C5558">
        <w:rPr>
          <w:rFonts w:hint="eastAsia"/>
        </w:rPr>
        <w:t>リスクを理解した上での慎重な</w:t>
      </w:r>
      <w:r w:rsidR="00885D0A">
        <w:rPr>
          <w:rFonts w:hint="eastAsia"/>
        </w:rPr>
        <w:t>使用</w:t>
      </w:r>
      <w:r w:rsidR="008C5558">
        <w:rPr>
          <w:rFonts w:hint="eastAsia"/>
        </w:rPr>
        <w:t>が</w:t>
      </w:r>
      <w:r w:rsidR="006665A2">
        <w:rPr>
          <w:rFonts w:hint="eastAsia"/>
        </w:rPr>
        <w:t>肝要</w:t>
      </w:r>
      <w:r w:rsidR="002878C4">
        <w:rPr>
          <w:rFonts w:hint="eastAsia"/>
        </w:rPr>
        <w:t>とな</w:t>
      </w:r>
      <w:r w:rsidR="009D2C23">
        <w:rPr>
          <w:rFonts w:hint="eastAsia"/>
        </w:rPr>
        <w:t>ります</w:t>
      </w:r>
      <w:r w:rsidR="008C5558">
        <w:rPr>
          <w:rFonts w:hint="eastAsia"/>
        </w:rPr>
        <w:t>。</w:t>
      </w:r>
    </w:p>
    <w:sectPr w:rsidR="000E483D" w:rsidRPr="00F67F4E" w:rsidSect="00AF595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B632DA" w14:textId="77777777" w:rsidR="00627756" w:rsidRDefault="00627756" w:rsidP="004D2B48">
      <w:r>
        <w:separator/>
      </w:r>
    </w:p>
  </w:endnote>
  <w:endnote w:type="continuationSeparator" w:id="0">
    <w:p w14:paraId="249F1548" w14:textId="77777777" w:rsidR="00627756" w:rsidRDefault="00627756" w:rsidP="004D2B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D6A860" w14:textId="77777777" w:rsidR="00627756" w:rsidRDefault="00627756" w:rsidP="004D2B48">
      <w:r>
        <w:separator/>
      </w:r>
    </w:p>
  </w:footnote>
  <w:footnote w:type="continuationSeparator" w:id="0">
    <w:p w14:paraId="7DF0CAE9" w14:textId="77777777" w:rsidR="00627756" w:rsidRDefault="00627756" w:rsidP="004D2B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F27385"/>
    <w:multiLevelType w:val="hybridMultilevel"/>
    <w:tmpl w:val="1610E32E"/>
    <w:lvl w:ilvl="0" w:tplc="7934393C">
      <w:start w:val="1"/>
      <w:numFmt w:val="decimalEnclosedCircle"/>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num w:numId="1" w16cid:durableId="1599100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doNotDisplayPageBoundaries/>
  <w:bordersDoNotSurroundHeader/>
  <w:bordersDoNotSurroundFooter/>
  <w:proofState w:spelling="clean" w:grammar="clean"/>
  <w:attachedTemplate r:id="rId1"/>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6C6"/>
    <w:rsid w:val="00010619"/>
    <w:rsid w:val="0001372D"/>
    <w:rsid w:val="000217C5"/>
    <w:rsid w:val="000328E0"/>
    <w:rsid w:val="00035EF4"/>
    <w:rsid w:val="00037A07"/>
    <w:rsid w:val="00043FC8"/>
    <w:rsid w:val="00077930"/>
    <w:rsid w:val="00090F04"/>
    <w:rsid w:val="00096407"/>
    <w:rsid w:val="00096A4A"/>
    <w:rsid w:val="00096A67"/>
    <w:rsid w:val="000A6A28"/>
    <w:rsid w:val="000B03D6"/>
    <w:rsid w:val="000B43AF"/>
    <w:rsid w:val="000B65F5"/>
    <w:rsid w:val="000B6AC8"/>
    <w:rsid w:val="000C033B"/>
    <w:rsid w:val="000C241C"/>
    <w:rsid w:val="000C57FF"/>
    <w:rsid w:val="000E1523"/>
    <w:rsid w:val="000E483D"/>
    <w:rsid w:val="000E49F7"/>
    <w:rsid w:val="000E532E"/>
    <w:rsid w:val="000F013E"/>
    <w:rsid w:val="00100834"/>
    <w:rsid w:val="00112419"/>
    <w:rsid w:val="0011244B"/>
    <w:rsid w:val="0011269B"/>
    <w:rsid w:val="00124824"/>
    <w:rsid w:val="0013421C"/>
    <w:rsid w:val="0013527C"/>
    <w:rsid w:val="00137A00"/>
    <w:rsid w:val="00137FD5"/>
    <w:rsid w:val="00143053"/>
    <w:rsid w:val="00156AB6"/>
    <w:rsid w:val="00170379"/>
    <w:rsid w:val="001718C9"/>
    <w:rsid w:val="00174996"/>
    <w:rsid w:val="00181613"/>
    <w:rsid w:val="00195888"/>
    <w:rsid w:val="001A1143"/>
    <w:rsid w:val="001A1A27"/>
    <w:rsid w:val="001B6231"/>
    <w:rsid w:val="001C5E38"/>
    <w:rsid w:val="001D17B3"/>
    <w:rsid w:val="001F176A"/>
    <w:rsid w:val="001F5C1A"/>
    <w:rsid w:val="001F5EA9"/>
    <w:rsid w:val="001F6673"/>
    <w:rsid w:val="001F79D7"/>
    <w:rsid w:val="00203CC3"/>
    <w:rsid w:val="00227B46"/>
    <w:rsid w:val="00230E49"/>
    <w:rsid w:val="002327B0"/>
    <w:rsid w:val="0023633E"/>
    <w:rsid w:val="00241AC2"/>
    <w:rsid w:val="00253864"/>
    <w:rsid w:val="00255FE3"/>
    <w:rsid w:val="00260567"/>
    <w:rsid w:val="002652FB"/>
    <w:rsid w:val="002764B6"/>
    <w:rsid w:val="002773B1"/>
    <w:rsid w:val="002802C0"/>
    <w:rsid w:val="002878C4"/>
    <w:rsid w:val="00290A14"/>
    <w:rsid w:val="00291D2A"/>
    <w:rsid w:val="0029261B"/>
    <w:rsid w:val="00293ABD"/>
    <w:rsid w:val="002A1C95"/>
    <w:rsid w:val="002A1F49"/>
    <w:rsid w:val="002B4C75"/>
    <w:rsid w:val="002B7A04"/>
    <w:rsid w:val="002E12CF"/>
    <w:rsid w:val="002E2C6B"/>
    <w:rsid w:val="002E62EF"/>
    <w:rsid w:val="002F0D9E"/>
    <w:rsid w:val="002F122C"/>
    <w:rsid w:val="002F23BF"/>
    <w:rsid w:val="003041EC"/>
    <w:rsid w:val="00317F4B"/>
    <w:rsid w:val="00324F35"/>
    <w:rsid w:val="00327FB2"/>
    <w:rsid w:val="003405A7"/>
    <w:rsid w:val="0034320E"/>
    <w:rsid w:val="00352709"/>
    <w:rsid w:val="003626C6"/>
    <w:rsid w:val="00370F6B"/>
    <w:rsid w:val="003A365C"/>
    <w:rsid w:val="003B47F3"/>
    <w:rsid w:val="003B701C"/>
    <w:rsid w:val="003C00E6"/>
    <w:rsid w:val="003C40E8"/>
    <w:rsid w:val="003D0AB4"/>
    <w:rsid w:val="003D4C14"/>
    <w:rsid w:val="003D5423"/>
    <w:rsid w:val="003E5309"/>
    <w:rsid w:val="003F0CDC"/>
    <w:rsid w:val="003F187A"/>
    <w:rsid w:val="004102EB"/>
    <w:rsid w:val="0042073F"/>
    <w:rsid w:val="00425C79"/>
    <w:rsid w:val="004329A4"/>
    <w:rsid w:val="00432F81"/>
    <w:rsid w:val="00433D8C"/>
    <w:rsid w:val="00444387"/>
    <w:rsid w:val="0044616D"/>
    <w:rsid w:val="00446383"/>
    <w:rsid w:val="00455941"/>
    <w:rsid w:val="00463DFE"/>
    <w:rsid w:val="00473BC5"/>
    <w:rsid w:val="00482177"/>
    <w:rsid w:val="00487ECA"/>
    <w:rsid w:val="00493939"/>
    <w:rsid w:val="004971B3"/>
    <w:rsid w:val="004A7049"/>
    <w:rsid w:val="004B0C5D"/>
    <w:rsid w:val="004C0671"/>
    <w:rsid w:val="004C1378"/>
    <w:rsid w:val="004D2542"/>
    <w:rsid w:val="004D2B48"/>
    <w:rsid w:val="004D3896"/>
    <w:rsid w:val="004D7DEC"/>
    <w:rsid w:val="004E125A"/>
    <w:rsid w:val="004E7CA4"/>
    <w:rsid w:val="004F40CF"/>
    <w:rsid w:val="004F5D8B"/>
    <w:rsid w:val="004F7696"/>
    <w:rsid w:val="00506980"/>
    <w:rsid w:val="00515438"/>
    <w:rsid w:val="0051661E"/>
    <w:rsid w:val="0053009D"/>
    <w:rsid w:val="005362D3"/>
    <w:rsid w:val="00543172"/>
    <w:rsid w:val="00546726"/>
    <w:rsid w:val="0055577C"/>
    <w:rsid w:val="00563310"/>
    <w:rsid w:val="00573365"/>
    <w:rsid w:val="00573B2A"/>
    <w:rsid w:val="00575166"/>
    <w:rsid w:val="00580798"/>
    <w:rsid w:val="0058448C"/>
    <w:rsid w:val="005861C3"/>
    <w:rsid w:val="005879EA"/>
    <w:rsid w:val="005972F6"/>
    <w:rsid w:val="005A3627"/>
    <w:rsid w:val="005A48AD"/>
    <w:rsid w:val="005A50D6"/>
    <w:rsid w:val="005B2E84"/>
    <w:rsid w:val="005B4EC0"/>
    <w:rsid w:val="005C3C76"/>
    <w:rsid w:val="005C408D"/>
    <w:rsid w:val="005E07B5"/>
    <w:rsid w:val="005F0C1D"/>
    <w:rsid w:val="00601841"/>
    <w:rsid w:val="006047FF"/>
    <w:rsid w:val="00607A5A"/>
    <w:rsid w:val="00613E14"/>
    <w:rsid w:val="006176E6"/>
    <w:rsid w:val="0062456E"/>
    <w:rsid w:val="006245EF"/>
    <w:rsid w:val="00624EAA"/>
    <w:rsid w:val="00627756"/>
    <w:rsid w:val="00630B80"/>
    <w:rsid w:val="00632F45"/>
    <w:rsid w:val="00634917"/>
    <w:rsid w:val="00635A53"/>
    <w:rsid w:val="00637A23"/>
    <w:rsid w:val="00641CE2"/>
    <w:rsid w:val="00642EE2"/>
    <w:rsid w:val="0064505B"/>
    <w:rsid w:val="006478F2"/>
    <w:rsid w:val="006501D5"/>
    <w:rsid w:val="006555A5"/>
    <w:rsid w:val="006606B7"/>
    <w:rsid w:val="00662F46"/>
    <w:rsid w:val="00664A9F"/>
    <w:rsid w:val="006665A2"/>
    <w:rsid w:val="00666941"/>
    <w:rsid w:val="00677C68"/>
    <w:rsid w:val="00687A4C"/>
    <w:rsid w:val="0069140F"/>
    <w:rsid w:val="00692DB8"/>
    <w:rsid w:val="0069543B"/>
    <w:rsid w:val="006972D4"/>
    <w:rsid w:val="006A001B"/>
    <w:rsid w:val="006A43F0"/>
    <w:rsid w:val="006B2F92"/>
    <w:rsid w:val="006B4FC7"/>
    <w:rsid w:val="006B5213"/>
    <w:rsid w:val="006B5277"/>
    <w:rsid w:val="006E29E9"/>
    <w:rsid w:val="006E2E4D"/>
    <w:rsid w:val="006F002D"/>
    <w:rsid w:val="00702FE0"/>
    <w:rsid w:val="00706C50"/>
    <w:rsid w:val="0072562C"/>
    <w:rsid w:val="0073073A"/>
    <w:rsid w:val="0073595F"/>
    <w:rsid w:val="00740BAD"/>
    <w:rsid w:val="00741DFC"/>
    <w:rsid w:val="00745E6D"/>
    <w:rsid w:val="00755403"/>
    <w:rsid w:val="0076006D"/>
    <w:rsid w:val="007642C4"/>
    <w:rsid w:val="00766DAE"/>
    <w:rsid w:val="00771C25"/>
    <w:rsid w:val="00787A88"/>
    <w:rsid w:val="00794135"/>
    <w:rsid w:val="00797EC1"/>
    <w:rsid w:val="007A52D4"/>
    <w:rsid w:val="007A620D"/>
    <w:rsid w:val="007A6A23"/>
    <w:rsid w:val="007B09FC"/>
    <w:rsid w:val="007B524C"/>
    <w:rsid w:val="007B5F96"/>
    <w:rsid w:val="007D3190"/>
    <w:rsid w:val="007D6440"/>
    <w:rsid w:val="007E3CFC"/>
    <w:rsid w:val="007F0F18"/>
    <w:rsid w:val="00802554"/>
    <w:rsid w:val="00802B58"/>
    <w:rsid w:val="00816027"/>
    <w:rsid w:val="00822C79"/>
    <w:rsid w:val="00823AEB"/>
    <w:rsid w:val="008270CA"/>
    <w:rsid w:val="0085362D"/>
    <w:rsid w:val="00854E57"/>
    <w:rsid w:val="00857095"/>
    <w:rsid w:val="00861D4A"/>
    <w:rsid w:val="00871BDF"/>
    <w:rsid w:val="00885D0A"/>
    <w:rsid w:val="00886682"/>
    <w:rsid w:val="008A0741"/>
    <w:rsid w:val="008A4033"/>
    <w:rsid w:val="008B2B78"/>
    <w:rsid w:val="008B4F57"/>
    <w:rsid w:val="008C3D68"/>
    <w:rsid w:val="008C5558"/>
    <w:rsid w:val="008C66E9"/>
    <w:rsid w:val="008D39EF"/>
    <w:rsid w:val="008D3F7C"/>
    <w:rsid w:val="008D4DBD"/>
    <w:rsid w:val="008D6E19"/>
    <w:rsid w:val="008D7E20"/>
    <w:rsid w:val="008E173F"/>
    <w:rsid w:val="008E4087"/>
    <w:rsid w:val="008E4876"/>
    <w:rsid w:val="008F2BE0"/>
    <w:rsid w:val="008F79CD"/>
    <w:rsid w:val="00904A7C"/>
    <w:rsid w:val="00913887"/>
    <w:rsid w:val="00917BAE"/>
    <w:rsid w:val="00932C1D"/>
    <w:rsid w:val="00947BC9"/>
    <w:rsid w:val="00950B72"/>
    <w:rsid w:val="009642BA"/>
    <w:rsid w:val="009800C9"/>
    <w:rsid w:val="009D0E80"/>
    <w:rsid w:val="009D2096"/>
    <w:rsid w:val="009D27AC"/>
    <w:rsid w:val="009D2C23"/>
    <w:rsid w:val="009E75EC"/>
    <w:rsid w:val="00A01C25"/>
    <w:rsid w:val="00A05095"/>
    <w:rsid w:val="00A209DC"/>
    <w:rsid w:val="00A2133F"/>
    <w:rsid w:val="00A277FC"/>
    <w:rsid w:val="00A32F42"/>
    <w:rsid w:val="00A47836"/>
    <w:rsid w:val="00A5213F"/>
    <w:rsid w:val="00A541C0"/>
    <w:rsid w:val="00A65AEC"/>
    <w:rsid w:val="00A6798D"/>
    <w:rsid w:val="00A70585"/>
    <w:rsid w:val="00A81A30"/>
    <w:rsid w:val="00A918AD"/>
    <w:rsid w:val="00A946D9"/>
    <w:rsid w:val="00AB05DE"/>
    <w:rsid w:val="00AB4F0D"/>
    <w:rsid w:val="00AD3851"/>
    <w:rsid w:val="00AF27F0"/>
    <w:rsid w:val="00AF37C3"/>
    <w:rsid w:val="00AF5956"/>
    <w:rsid w:val="00B032E1"/>
    <w:rsid w:val="00B12AF1"/>
    <w:rsid w:val="00B14656"/>
    <w:rsid w:val="00B14A5E"/>
    <w:rsid w:val="00B160F6"/>
    <w:rsid w:val="00B17365"/>
    <w:rsid w:val="00B3564E"/>
    <w:rsid w:val="00B3585F"/>
    <w:rsid w:val="00B36E0F"/>
    <w:rsid w:val="00B43681"/>
    <w:rsid w:val="00B63A67"/>
    <w:rsid w:val="00B73CF2"/>
    <w:rsid w:val="00B82ED2"/>
    <w:rsid w:val="00BA183A"/>
    <w:rsid w:val="00BA1877"/>
    <w:rsid w:val="00BA2364"/>
    <w:rsid w:val="00BA4165"/>
    <w:rsid w:val="00BA4E3D"/>
    <w:rsid w:val="00BA6E14"/>
    <w:rsid w:val="00BA7059"/>
    <w:rsid w:val="00BA73A1"/>
    <w:rsid w:val="00BB41BA"/>
    <w:rsid w:val="00BC5AD4"/>
    <w:rsid w:val="00BC5BBD"/>
    <w:rsid w:val="00BE0967"/>
    <w:rsid w:val="00BE36EF"/>
    <w:rsid w:val="00BF0C36"/>
    <w:rsid w:val="00BF32A4"/>
    <w:rsid w:val="00BF45AB"/>
    <w:rsid w:val="00BF598A"/>
    <w:rsid w:val="00BF6057"/>
    <w:rsid w:val="00C07B8B"/>
    <w:rsid w:val="00C11305"/>
    <w:rsid w:val="00C16FB5"/>
    <w:rsid w:val="00C518B9"/>
    <w:rsid w:val="00C54178"/>
    <w:rsid w:val="00C56014"/>
    <w:rsid w:val="00C62267"/>
    <w:rsid w:val="00C658C9"/>
    <w:rsid w:val="00C81DED"/>
    <w:rsid w:val="00C85FF7"/>
    <w:rsid w:val="00C874D0"/>
    <w:rsid w:val="00C87B24"/>
    <w:rsid w:val="00CA0CC7"/>
    <w:rsid w:val="00CA1F31"/>
    <w:rsid w:val="00CB694C"/>
    <w:rsid w:val="00CC4397"/>
    <w:rsid w:val="00CD5C8F"/>
    <w:rsid w:val="00CE42B4"/>
    <w:rsid w:val="00CF2279"/>
    <w:rsid w:val="00CF3C51"/>
    <w:rsid w:val="00CF7014"/>
    <w:rsid w:val="00D01021"/>
    <w:rsid w:val="00D01F0B"/>
    <w:rsid w:val="00D07EED"/>
    <w:rsid w:val="00D168AD"/>
    <w:rsid w:val="00D172C0"/>
    <w:rsid w:val="00D172FF"/>
    <w:rsid w:val="00D34164"/>
    <w:rsid w:val="00D36B94"/>
    <w:rsid w:val="00D40038"/>
    <w:rsid w:val="00D41AE3"/>
    <w:rsid w:val="00D50802"/>
    <w:rsid w:val="00D52A2B"/>
    <w:rsid w:val="00D622A3"/>
    <w:rsid w:val="00D73A33"/>
    <w:rsid w:val="00D80374"/>
    <w:rsid w:val="00D95336"/>
    <w:rsid w:val="00DA11CE"/>
    <w:rsid w:val="00DA74ED"/>
    <w:rsid w:val="00DB1E57"/>
    <w:rsid w:val="00DB59D9"/>
    <w:rsid w:val="00DC68FD"/>
    <w:rsid w:val="00DD2C93"/>
    <w:rsid w:val="00DD3AF8"/>
    <w:rsid w:val="00DE077D"/>
    <w:rsid w:val="00DE3F2C"/>
    <w:rsid w:val="00DF1383"/>
    <w:rsid w:val="00DF5BCE"/>
    <w:rsid w:val="00E049DF"/>
    <w:rsid w:val="00E06BBF"/>
    <w:rsid w:val="00E07543"/>
    <w:rsid w:val="00E10756"/>
    <w:rsid w:val="00E1154E"/>
    <w:rsid w:val="00E20B79"/>
    <w:rsid w:val="00E2457C"/>
    <w:rsid w:val="00E24D85"/>
    <w:rsid w:val="00E26FD2"/>
    <w:rsid w:val="00E27900"/>
    <w:rsid w:val="00E30B91"/>
    <w:rsid w:val="00E37308"/>
    <w:rsid w:val="00E41F6F"/>
    <w:rsid w:val="00E54D10"/>
    <w:rsid w:val="00E616F7"/>
    <w:rsid w:val="00E72EED"/>
    <w:rsid w:val="00E828D6"/>
    <w:rsid w:val="00E857DF"/>
    <w:rsid w:val="00E864C4"/>
    <w:rsid w:val="00E9236D"/>
    <w:rsid w:val="00EB7268"/>
    <w:rsid w:val="00EC35F8"/>
    <w:rsid w:val="00EC407E"/>
    <w:rsid w:val="00EC6FDF"/>
    <w:rsid w:val="00EE178F"/>
    <w:rsid w:val="00EE5D1F"/>
    <w:rsid w:val="00EF1A2E"/>
    <w:rsid w:val="00EF693D"/>
    <w:rsid w:val="00EF75B9"/>
    <w:rsid w:val="00F03596"/>
    <w:rsid w:val="00F04797"/>
    <w:rsid w:val="00F25BAD"/>
    <w:rsid w:val="00F31636"/>
    <w:rsid w:val="00F34F04"/>
    <w:rsid w:val="00F35135"/>
    <w:rsid w:val="00F4565C"/>
    <w:rsid w:val="00F45E30"/>
    <w:rsid w:val="00F55383"/>
    <w:rsid w:val="00F55DBD"/>
    <w:rsid w:val="00F67F4E"/>
    <w:rsid w:val="00F7435C"/>
    <w:rsid w:val="00F7606B"/>
    <w:rsid w:val="00F857F7"/>
    <w:rsid w:val="00F9208B"/>
    <w:rsid w:val="00F932F3"/>
    <w:rsid w:val="00F96C3E"/>
    <w:rsid w:val="00FA3521"/>
    <w:rsid w:val="00FA5F61"/>
    <w:rsid w:val="00FB0D3A"/>
    <w:rsid w:val="00FB61B3"/>
    <w:rsid w:val="00FB6C45"/>
    <w:rsid w:val="00FC64F2"/>
    <w:rsid w:val="00FE0228"/>
    <w:rsid w:val="00FE1B89"/>
    <w:rsid w:val="00FF602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0783111"/>
  <w15:chartTrackingRefBased/>
  <w15:docId w15:val="{D5E60EA0-69A4-F14E-9FF8-41EFDCDE4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A2133F"/>
    <w:rPr>
      <w:sz w:val="18"/>
      <w:szCs w:val="18"/>
    </w:rPr>
  </w:style>
  <w:style w:type="paragraph" w:styleId="CommentText">
    <w:name w:val="annotation text"/>
    <w:basedOn w:val="Normal"/>
    <w:link w:val="CommentTextChar"/>
    <w:uiPriority w:val="99"/>
    <w:unhideWhenUsed/>
    <w:rsid w:val="00A2133F"/>
  </w:style>
  <w:style w:type="character" w:customStyle="1" w:styleId="CommentTextChar">
    <w:name w:val="Comment Text Char"/>
    <w:basedOn w:val="DefaultParagraphFont"/>
    <w:link w:val="CommentText"/>
    <w:uiPriority w:val="99"/>
    <w:rsid w:val="00A2133F"/>
  </w:style>
  <w:style w:type="paragraph" w:styleId="CommentSubject">
    <w:name w:val="annotation subject"/>
    <w:basedOn w:val="CommentText"/>
    <w:next w:val="CommentText"/>
    <w:link w:val="CommentSubjectChar"/>
    <w:uiPriority w:val="99"/>
    <w:semiHidden/>
    <w:unhideWhenUsed/>
    <w:rsid w:val="00A2133F"/>
    <w:rPr>
      <w:b/>
      <w:bCs/>
    </w:rPr>
  </w:style>
  <w:style w:type="character" w:customStyle="1" w:styleId="CommentSubjectChar">
    <w:name w:val="Comment Subject Char"/>
    <w:basedOn w:val="CommentTextChar"/>
    <w:link w:val="CommentSubject"/>
    <w:uiPriority w:val="99"/>
    <w:semiHidden/>
    <w:rsid w:val="00A2133F"/>
    <w:rPr>
      <w:b/>
      <w:bCs/>
    </w:rPr>
  </w:style>
  <w:style w:type="character" w:styleId="Hyperlink">
    <w:name w:val="Hyperlink"/>
    <w:basedOn w:val="DefaultParagraphFont"/>
    <w:uiPriority w:val="99"/>
    <w:unhideWhenUsed/>
    <w:rsid w:val="005C408D"/>
    <w:rPr>
      <w:color w:val="0563C1" w:themeColor="hyperlink"/>
      <w:u w:val="single"/>
    </w:rPr>
  </w:style>
  <w:style w:type="character" w:styleId="UnresolvedMention">
    <w:name w:val="Unresolved Mention"/>
    <w:basedOn w:val="DefaultParagraphFont"/>
    <w:uiPriority w:val="99"/>
    <w:semiHidden/>
    <w:unhideWhenUsed/>
    <w:rsid w:val="005C408D"/>
    <w:rPr>
      <w:color w:val="605E5C"/>
      <w:shd w:val="clear" w:color="auto" w:fill="E1DFDD"/>
    </w:rPr>
  </w:style>
  <w:style w:type="paragraph" w:styleId="BalloonText">
    <w:name w:val="Balloon Text"/>
    <w:basedOn w:val="Normal"/>
    <w:link w:val="BalloonTextChar"/>
    <w:uiPriority w:val="99"/>
    <w:semiHidden/>
    <w:unhideWhenUsed/>
    <w:rsid w:val="008C66E9"/>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C66E9"/>
    <w:rPr>
      <w:rFonts w:ascii="Times New Roman" w:hAnsi="Times New Roman" w:cs="Times New Roman"/>
      <w:sz w:val="18"/>
      <w:szCs w:val="18"/>
    </w:rPr>
  </w:style>
  <w:style w:type="character" w:styleId="FollowedHyperlink">
    <w:name w:val="FollowedHyperlink"/>
    <w:basedOn w:val="DefaultParagraphFont"/>
    <w:uiPriority w:val="99"/>
    <w:semiHidden/>
    <w:unhideWhenUsed/>
    <w:rsid w:val="00AB4F0D"/>
    <w:rPr>
      <w:color w:val="954F72" w:themeColor="followedHyperlink"/>
      <w:u w:val="single"/>
    </w:rPr>
  </w:style>
  <w:style w:type="paragraph" w:styleId="Revision">
    <w:name w:val="Revision"/>
    <w:hidden/>
    <w:uiPriority w:val="99"/>
    <w:semiHidden/>
    <w:rsid w:val="00EE5D1F"/>
  </w:style>
  <w:style w:type="paragraph" w:styleId="Header">
    <w:name w:val="header"/>
    <w:basedOn w:val="Normal"/>
    <w:link w:val="HeaderChar"/>
    <w:uiPriority w:val="99"/>
    <w:unhideWhenUsed/>
    <w:rsid w:val="004D2B48"/>
    <w:pPr>
      <w:tabs>
        <w:tab w:val="center" w:pos="4252"/>
        <w:tab w:val="right" w:pos="8504"/>
      </w:tabs>
      <w:snapToGrid w:val="0"/>
    </w:pPr>
  </w:style>
  <w:style w:type="character" w:customStyle="1" w:styleId="HeaderChar">
    <w:name w:val="Header Char"/>
    <w:basedOn w:val="DefaultParagraphFont"/>
    <w:link w:val="Header"/>
    <w:uiPriority w:val="99"/>
    <w:rsid w:val="004D2B48"/>
  </w:style>
  <w:style w:type="paragraph" w:styleId="Footer">
    <w:name w:val="footer"/>
    <w:basedOn w:val="Normal"/>
    <w:link w:val="FooterChar"/>
    <w:uiPriority w:val="99"/>
    <w:unhideWhenUsed/>
    <w:rsid w:val="004D2B48"/>
    <w:pPr>
      <w:tabs>
        <w:tab w:val="center" w:pos="4252"/>
        <w:tab w:val="right" w:pos="8504"/>
      </w:tabs>
      <w:snapToGrid w:val="0"/>
    </w:pPr>
  </w:style>
  <w:style w:type="character" w:customStyle="1" w:styleId="FooterChar">
    <w:name w:val="Footer Char"/>
    <w:basedOn w:val="DefaultParagraphFont"/>
    <w:link w:val="Footer"/>
    <w:uiPriority w:val="99"/>
    <w:rsid w:val="004D2B48"/>
  </w:style>
  <w:style w:type="paragraph" w:styleId="ListParagraph">
    <w:name w:val="List Paragraph"/>
    <w:basedOn w:val="Normal"/>
    <w:uiPriority w:val="34"/>
    <w:qFormat/>
    <w:rsid w:val="00324F3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higekawa/Dropbox/Phonology/ChatGPT&#12392;&#35328;&#35486;&#32722;&#24471;/2_&#35036;&#36275;&#12392;&#12450;&#12531;&#12465;&#12540;&#12488;/ChatGPT&#36899;&#36617;&#20108;&#22238;&#30446;_ver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ChatGPT連載二回目_ver3.dotx</Template>
  <TotalTime>36</TotalTime>
  <Pages>4</Pages>
  <Words>673</Words>
  <Characters>3841</Characters>
  <Application>Microsoft Office Word</Application>
  <DocSecurity>0</DocSecurity>
  <Lines>32</Lines>
  <Paragraphs>9</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
  <LinksUpToDate>false</LinksUpToDate>
  <CharactersWithSpaces>4505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Shigeto Kawahara</dc:creator>
  <cp:keywords/>
  <dc:description/>
  <cp:lastModifiedBy>Shigeto Kawahara</cp:lastModifiedBy>
  <cp:revision>19</cp:revision>
  <cp:lastPrinted>2024-09-25T06:52:00Z</cp:lastPrinted>
  <dcterms:created xsi:type="dcterms:W3CDTF">2024-09-30T01:59:00Z</dcterms:created>
  <dcterms:modified xsi:type="dcterms:W3CDTF">2024-09-30T03:07:00Z</dcterms:modified>
</cp:coreProperties>
</file>